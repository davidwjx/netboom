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AA0A7" w14:textId="77777777" w:rsidR="00974850" w:rsidRDefault="00974850" w:rsidP="00974850">
      <w:pPr>
        <w:jc w:val="center"/>
        <w:rPr>
          <w:sz w:val="40"/>
          <w:szCs w:val="40"/>
          <w:rtl/>
        </w:rPr>
      </w:pPr>
    </w:p>
    <w:sdt>
      <w:sdtPr>
        <w:rPr>
          <w:color w:val="0641EA"/>
        </w:rPr>
        <w:id w:val="375970566"/>
        <w:docPartObj>
          <w:docPartGallery w:val="Cover Pages"/>
          <w:docPartUnique/>
        </w:docPartObj>
      </w:sdtPr>
      <w:sdtEndPr>
        <w:rPr>
          <w:color w:val="auto"/>
        </w:rPr>
      </w:sdtEndPr>
      <w:sdtContent>
        <w:p w14:paraId="5231F4D1" w14:textId="77777777" w:rsidR="00974850" w:rsidRPr="00F96C29" w:rsidRDefault="00974850" w:rsidP="00974850">
          <w:pPr>
            <w:pStyle w:val="NoSpacing"/>
            <w:spacing w:before="1540" w:after="240"/>
            <w:jc w:val="center"/>
            <w:rPr>
              <w:color w:val="0641EA"/>
            </w:rPr>
          </w:pPr>
        </w:p>
        <w:sdt>
          <w:sdtPr>
            <w:rPr>
              <w:rFonts w:ascii="Calibri Light" w:hAnsi="Calibri Light" w:cs="Calibri Light"/>
            </w:rPr>
            <w:alias w:val="Title"/>
            <w:tag w:val=""/>
            <w:id w:val="1735040861"/>
            <w:placeholder>
              <w:docPart w:val="2BF6847B0813462CA939614BD4779331"/>
            </w:placeholder>
            <w:dataBinding w:prefixMappings="xmlns:ns0='http://purl.org/dc/elements/1.1/' xmlns:ns1='http://schemas.openxmlformats.org/package/2006/metadata/core-properties' " w:xpath="/ns1:coreProperties[1]/ns0:title[1]" w:storeItemID="{6C3C8BC8-F283-45AE-878A-BAB7291924A1}"/>
            <w:text/>
          </w:sdtPr>
          <w:sdtEndPr/>
          <w:sdtContent>
            <w:p w14:paraId="6189E112" w14:textId="4D48FDE7" w:rsidR="00974850" w:rsidRPr="00DA4EA4" w:rsidRDefault="00974850" w:rsidP="00974850">
              <w:pPr>
                <w:pStyle w:val="Style1"/>
              </w:pPr>
              <w:r>
                <w:rPr>
                  <w:rFonts w:ascii="Calibri Light" w:hAnsi="Calibri Light" w:cs="Calibri Light"/>
                </w:rPr>
                <w:t>NU4000 FDK</w:t>
              </w:r>
              <w:r w:rsidR="00DD1664">
                <w:rPr>
                  <w:rFonts w:ascii="Calibri Light" w:hAnsi="Calibri Light" w:cs="Calibri Light"/>
                </w:rPr>
                <w:t xml:space="preserve"> Read Frame on ARM core</w:t>
              </w:r>
            </w:p>
          </w:sdtContent>
        </w:sdt>
        <w:sdt>
          <w:sdtPr>
            <w:rPr>
              <w:rFonts w:cstheme="minorHAnsi"/>
              <w:color w:val="0641EA"/>
              <w:sz w:val="36"/>
              <w:szCs w:val="36"/>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018C6601" w14:textId="1B2D5E3D" w:rsidR="00974850" w:rsidRPr="00DA4EA4" w:rsidRDefault="00974850" w:rsidP="00974850">
              <w:pPr>
                <w:pStyle w:val="NoSpacing"/>
                <w:jc w:val="center"/>
                <w:rPr>
                  <w:color w:val="0641EA"/>
                  <w:sz w:val="36"/>
                  <w:szCs w:val="36"/>
                </w:rPr>
              </w:pPr>
              <w:r>
                <w:rPr>
                  <w:rFonts w:cstheme="minorHAnsi"/>
                  <w:color w:val="0641EA"/>
                  <w:sz w:val="36"/>
                  <w:szCs w:val="36"/>
                </w:rPr>
                <w:t>User Guide</w:t>
              </w:r>
            </w:p>
          </w:sdtContent>
        </w:sdt>
        <w:p w14:paraId="0231EE83" w14:textId="2B91D040" w:rsidR="00974850" w:rsidRPr="00386B08" w:rsidRDefault="00974850" w:rsidP="00974850">
          <w:pPr>
            <w:pStyle w:val="NoSpacing"/>
            <w:spacing w:before="480"/>
            <w:jc w:val="center"/>
            <w:rPr>
              <w:rFonts w:cstheme="minorHAnsi"/>
              <w:color w:val="0641EA"/>
              <w:sz w:val="28"/>
              <w:szCs w:val="28"/>
            </w:rPr>
          </w:pPr>
          <w:r w:rsidRPr="00386B08">
            <w:rPr>
              <w:rFonts w:cstheme="minorHAnsi"/>
              <w:color w:val="0641EA"/>
              <w:sz w:val="28"/>
              <w:szCs w:val="28"/>
            </w:rPr>
            <w:t xml:space="preserve">Revision </w:t>
          </w:r>
          <w:r w:rsidR="00DD1664">
            <w:rPr>
              <w:rFonts w:cstheme="minorHAnsi"/>
              <w:color w:val="0641EA"/>
              <w:sz w:val="28"/>
              <w:szCs w:val="28"/>
            </w:rPr>
            <w:t>1.0</w:t>
          </w:r>
        </w:p>
        <w:p w14:paraId="5097C945" w14:textId="77777777" w:rsidR="00974850" w:rsidRPr="00DA4EA4" w:rsidRDefault="00974850" w:rsidP="00974850">
          <w:r>
            <w:rPr>
              <w:noProof/>
              <w:sz w:val="32"/>
              <w:szCs w:val="32"/>
            </w:rPr>
            <w:drawing>
              <wp:anchor distT="0" distB="0" distL="114300" distR="114300" simplePos="0" relativeHeight="251660288" behindDoc="0" locked="0" layoutInCell="1" allowOverlap="1" wp14:anchorId="1E006501" wp14:editId="102F8A2B">
                <wp:simplePos x="0" y="0"/>
                <wp:positionH relativeFrom="column">
                  <wp:posOffset>1477645</wp:posOffset>
                </wp:positionH>
                <wp:positionV relativeFrom="page">
                  <wp:posOffset>6873627</wp:posOffset>
                </wp:positionV>
                <wp:extent cx="2872740" cy="1211580"/>
                <wp:effectExtent l="0" t="0" r="381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B_po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72740" cy="1211580"/>
                        </a:xfrm>
                        <a:prstGeom prst="rect">
                          <a:avLst/>
                        </a:prstGeom>
                      </pic:spPr>
                    </pic:pic>
                  </a:graphicData>
                </a:graphic>
              </wp:anchor>
            </w:drawing>
          </w:r>
          <w:r w:rsidRPr="00DA4EA4">
            <w:rPr>
              <w:noProof/>
            </w:rPr>
            <mc:AlternateContent>
              <mc:Choice Requires="wps">
                <w:drawing>
                  <wp:anchor distT="0" distB="0" distL="114300" distR="114300" simplePos="0" relativeHeight="251659264" behindDoc="0" locked="0" layoutInCell="1" allowOverlap="1" wp14:anchorId="0AD44CF2" wp14:editId="0D9891AB">
                    <wp:simplePos x="0" y="0"/>
                    <wp:positionH relativeFrom="margin">
                      <wp:posOffset>0</wp:posOffset>
                    </wp:positionH>
                    <wp:positionV relativeFrom="page">
                      <wp:posOffset>8468719</wp:posOffset>
                    </wp:positionV>
                    <wp:extent cx="6553200" cy="396240"/>
                    <wp:effectExtent l="0" t="0" r="0" b="3810"/>
                    <wp:wrapNone/>
                    <wp:docPr id="142" name="Text Box 142"/>
                    <wp:cNvGraphicFramePr/>
                    <a:graphic xmlns:a="http://schemas.openxmlformats.org/drawingml/2006/main">
                      <a:graphicData uri="http://schemas.microsoft.com/office/word/2010/wordprocessingShape">
                        <wps:wsp>
                          <wps:cNvSpPr txBox="1"/>
                          <wps:spPr>
                            <a:xfrm>
                              <a:off x="0" y="0"/>
                              <a:ext cx="655320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641EA"/>
                                    <w:sz w:val="28"/>
                                    <w:szCs w:val="28"/>
                                  </w:rPr>
                                  <w:alias w:val="Date"/>
                                  <w:tag w:val=""/>
                                  <w:id w:val="205311308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1829931" w14:textId="40E029B6" w:rsidR="00974850" w:rsidRPr="00DA4EA4" w:rsidRDefault="008E0FEF" w:rsidP="00974850">
                                    <w:pPr>
                                      <w:pStyle w:val="NoSpacing"/>
                                      <w:spacing w:after="40"/>
                                      <w:jc w:val="center"/>
                                      <w:rPr>
                                        <w:caps/>
                                        <w:color w:val="0641EA"/>
                                        <w:sz w:val="28"/>
                                        <w:szCs w:val="28"/>
                                      </w:rPr>
                                    </w:pPr>
                                    <w:r>
                                      <w:rPr>
                                        <w:caps/>
                                        <w:color w:val="0641EA"/>
                                        <w:sz w:val="28"/>
                                        <w:szCs w:val="28"/>
                                      </w:rPr>
                                      <w:t>March</w:t>
                                    </w:r>
                                    <w:r w:rsidR="00974850">
                                      <w:rPr>
                                        <w:caps/>
                                        <w:color w:val="0641EA"/>
                                        <w:sz w:val="28"/>
                                        <w:szCs w:val="28"/>
                                      </w:rPr>
                                      <w:t>, 202</w:t>
                                    </w:r>
                                    <w:r>
                                      <w:rPr>
                                        <w:caps/>
                                        <w:color w:val="0641EA"/>
                                        <w:sz w:val="28"/>
                                        <w:szCs w:val="28"/>
                                      </w:rPr>
                                      <w:t>2</w:t>
                                    </w:r>
                                  </w:p>
                                </w:sdtContent>
                              </w:sdt>
                              <w:p w14:paraId="1A3BCD50" w14:textId="77777777" w:rsidR="00974850" w:rsidRDefault="00974850" w:rsidP="00974850">
                                <w:pPr>
                                  <w:pStyle w:val="NoSpacing"/>
                                  <w:jc w:val="center"/>
                                  <w:rPr>
                                    <w:color w:val="4F81BD" w:themeColor="accent1"/>
                                  </w:rPr>
                                </w:pPr>
                              </w:p>
                              <w:p w14:paraId="034027BE" w14:textId="77777777" w:rsidR="00974850" w:rsidRDefault="00225C3F" w:rsidP="00974850">
                                <w:pPr>
                                  <w:pStyle w:val="NoSpacing"/>
                                  <w:jc w:val="center"/>
                                  <w:rPr>
                                    <w:color w:val="4F81BD" w:themeColor="accent1"/>
                                  </w:rPr>
                                </w:pPr>
                                <w:sdt>
                                  <w:sdtPr>
                                    <w:rPr>
                                      <w:color w:val="4F81BD" w:themeColor="accent1"/>
                                    </w:rPr>
                                    <w:alias w:val="Address"/>
                                    <w:tag w:val=""/>
                                    <w:id w:val="569769243"/>
                                    <w:showingPlcHdr/>
                                    <w:dataBinding w:prefixMappings="xmlns:ns0='http://schemas.microsoft.com/office/2006/coverPageProps' " w:xpath="/ns0:CoverPageProperties[1]/ns0:CompanyAddress[1]" w:storeItemID="{55AF091B-3C7A-41E3-B477-F2FDAA23CFDA}"/>
                                    <w:text/>
                                  </w:sdtPr>
                                  <w:sdtEndPr/>
                                  <w:sdtContent>
                                    <w:r w:rsidR="00974850">
                                      <w:rPr>
                                        <w:color w:val="4F81BD"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0AD44CF2" id="_x0000_t202" coordsize="21600,21600" o:spt="202" path="m,l,21600r21600,l21600,xe">
                    <v:stroke joinstyle="miter"/>
                    <v:path gradientshapeok="t" o:connecttype="rect"/>
                  </v:shapetype>
                  <v:shape id="Text Box 142" o:spid="_x0000_s1026" type="#_x0000_t202" style="position:absolute;margin-left:0;margin-top:666.85pt;width:516pt;height:31.2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" filled="f" stroked="f" strokeweight=".5pt">
                    <v:textbox inset="0,0,0,0">
                      <w:txbxContent>
                        <w:sdt>
                          <w:sdtPr>
                            <w:rPr>
                              <w:caps/>
                              <w:color w:val="0641EA"/>
                              <w:sz w:val="28"/>
                              <w:szCs w:val="28"/>
                            </w:rPr>
                            <w:alias w:val="Date"/>
                            <w:tag w:val=""/>
                            <w:id w:val="205311308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1829931" w14:textId="40E029B6" w:rsidR="00974850" w:rsidRPr="00DA4EA4" w:rsidRDefault="008E0FEF" w:rsidP="00974850">
                              <w:pPr>
                                <w:pStyle w:val="NoSpacing"/>
                                <w:spacing w:after="40"/>
                                <w:jc w:val="center"/>
                                <w:rPr>
                                  <w:caps/>
                                  <w:color w:val="0641EA"/>
                                  <w:sz w:val="28"/>
                                  <w:szCs w:val="28"/>
                                </w:rPr>
                              </w:pPr>
                              <w:r>
                                <w:rPr>
                                  <w:caps/>
                                  <w:color w:val="0641EA"/>
                                  <w:sz w:val="28"/>
                                  <w:szCs w:val="28"/>
                                </w:rPr>
                                <w:t>March</w:t>
                              </w:r>
                              <w:r w:rsidR="00974850">
                                <w:rPr>
                                  <w:caps/>
                                  <w:color w:val="0641EA"/>
                                  <w:sz w:val="28"/>
                                  <w:szCs w:val="28"/>
                                </w:rPr>
                                <w:t>, 202</w:t>
                              </w:r>
                              <w:r>
                                <w:rPr>
                                  <w:caps/>
                                  <w:color w:val="0641EA"/>
                                  <w:sz w:val="28"/>
                                  <w:szCs w:val="28"/>
                                </w:rPr>
                                <w:t>2</w:t>
                              </w:r>
                            </w:p>
                          </w:sdtContent>
                        </w:sdt>
                        <w:p w14:paraId="1A3BCD50" w14:textId="77777777" w:rsidR="00974850" w:rsidRDefault="00974850" w:rsidP="00974850">
                          <w:pPr>
                            <w:pStyle w:val="NoSpacing"/>
                            <w:jc w:val="center"/>
                            <w:rPr>
                              <w:color w:val="4F81BD" w:themeColor="accent1"/>
                            </w:rPr>
                          </w:pPr>
                        </w:p>
                        <w:p w14:paraId="034027BE" w14:textId="77777777" w:rsidR="00974850" w:rsidRDefault="00225C3F" w:rsidP="00974850">
                          <w:pPr>
                            <w:pStyle w:val="NoSpacing"/>
                            <w:jc w:val="center"/>
                            <w:rPr>
                              <w:color w:val="4F81BD" w:themeColor="accent1"/>
                            </w:rPr>
                          </w:pPr>
                          <w:sdt>
                            <w:sdtPr>
                              <w:rPr>
                                <w:color w:val="4F81BD" w:themeColor="accent1"/>
                              </w:rPr>
                              <w:alias w:val="Address"/>
                              <w:tag w:val=""/>
                              <w:id w:val="569769243"/>
                              <w:showingPlcHdr/>
                              <w:dataBinding w:prefixMappings="xmlns:ns0='http://schemas.microsoft.com/office/2006/coverPageProps' " w:xpath="/ns0:CoverPageProperties[1]/ns0:CompanyAddress[1]" w:storeItemID="{55AF091B-3C7A-41E3-B477-F2FDAA23CFDA}"/>
                              <w:text/>
                            </w:sdtPr>
                            <w:sdtEndPr/>
                            <w:sdtContent>
                              <w:r w:rsidR="00974850">
                                <w:rPr>
                                  <w:color w:val="4F81BD" w:themeColor="accent1"/>
                                </w:rPr>
                                <w:t xml:space="preserve">     </w:t>
                              </w:r>
                            </w:sdtContent>
                          </w:sdt>
                        </w:p>
                      </w:txbxContent>
                    </v:textbox>
                    <w10:wrap anchorx="margin" anchory="page"/>
                  </v:shape>
                </w:pict>
              </mc:Fallback>
            </mc:AlternateContent>
          </w:r>
          <w:r w:rsidRPr="00DA4EA4">
            <w:br w:type="page"/>
          </w:r>
        </w:p>
      </w:sdtContent>
    </w:sdt>
    <w:p w14:paraId="6A112B73" w14:textId="77777777" w:rsidR="00974850" w:rsidRPr="00265539" w:rsidRDefault="00974850" w:rsidP="00974850">
      <w:pPr>
        <w:rPr>
          <w:rFonts w:cstheme="minorHAnsi"/>
          <w:b/>
          <w:bCs/>
          <w:caps/>
          <w:sz w:val="20"/>
          <w:szCs w:val="20"/>
        </w:rPr>
      </w:pPr>
      <w:r w:rsidRPr="00265539">
        <w:rPr>
          <w:rFonts w:cstheme="minorHAnsi"/>
          <w:b/>
          <w:bCs/>
          <w:caps/>
          <w:sz w:val="20"/>
          <w:szCs w:val="20"/>
        </w:rPr>
        <w:lastRenderedPageBreak/>
        <w:t>Table of changes</w:t>
      </w:r>
    </w:p>
    <w:tbl>
      <w:tblPr>
        <w:tblStyle w:val="TableGrid"/>
        <w:tblW w:w="8897" w:type="dxa"/>
        <w:tblLook w:val="04A0" w:firstRow="1" w:lastRow="0" w:firstColumn="1" w:lastColumn="0" w:noHBand="0" w:noVBand="1"/>
      </w:tblPr>
      <w:tblGrid>
        <w:gridCol w:w="1548"/>
        <w:gridCol w:w="1890"/>
        <w:gridCol w:w="5459"/>
      </w:tblGrid>
      <w:tr w:rsidR="00974850" w14:paraId="468E46FB" w14:textId="77777777" w:rsidTr="006D51A4">
        <w:tc>
          <w:tcPr>
            <w:tcW w:w="1548" w:type="dxa"/>
          </w:tcPr>
          <w:p w14:paraId="2FBCC208" w14:textId="77777777" w:rsidR="00974850" w:rsidRPr="000837BF" w:rsidRDefault="00974850" w:rsidP="006D51A4">
            <w:pPr>
              <w:pStyle w:val="TOC1"/>
              <w:tabs>
                <w:tab w:val="left" w:pos="440"/>
                <w:tab w:val="right" w:leader="dot" w:pos="9182"/>
              </w:tabs>
              <w:spacing w:before="120" w:after="120"/>
              <w:rPr>
                <w:rFonts w:cstheme="minorHAnsi"/>
                <w:b/>
                <w:bCs/>
                <w:caps/>
                <w:sz w:val="20"/>
                <w:szCs w:val="20"/>
              </w:rPr>
            </w:pPr>
            <w:r w:rsidRPr="000837BF">
              <w:rPr>
                <w:rFonts w:cstheme="minorHAnsi"/>
                <w:b/>
                <w:bCs/>
                <w:caps/>
                <w:sz w:val="20"/>
                <w:szCs w:val="20"/>
              </w:rPr>
              <w:t>version</w:t>
            </w:r>
          </w:p>
        </w:tc>
        <w:tc>
          <w:tcPr>
            <w:tcW w:w="1890" w:type="dxa"/>
          </w:tcPr>
          <w:p w14:paraId="776C6BEB" w14:textId="77777777" w:rsidR="00974850" w:rsidRPr="000837BF" w:rsidRDefault="00974850" w:rsidP="006D51A4">
            <w:pPr>
              <w:pStyle w:val="TOC1"/>
              <w:tabs>
                <w:tab w:val="left" w:pos="440"/>
                <w:tab w:val="right" w:leader="dot" w:pos="9182"/>
              </w:tabs>
              <w:spacing w:before="120" w:after="120"/>
              <w:rPr>
                <w:rFonts w:cstheme="minorHAnsi"/>
                <w:b/>
                <w:bCs/>
                <w:caps/>
                <w:sz w:val="20"/>
                <w:szCs w:val="20"/>
              </w:rPr>
            </w:pPr>
            <w:r w:rsidRPr="000837BF">
              <w:rPr>
                <w:rFonts w:cstheme="minorHAnsi"/>
                <w:b/>
                <w:bCs/>
                <w:caps/>
                <w:sz w:val="20"/>
                <w:szCs w:val="20"/>
              </w:rPr>
              <w:t>Date</w:t>
            </w:r>
          </w:p>
        </w:tc>
        <w:tc>
          <w:tcPr>
            <w:tcW w:w="5459" w:type="dxa"/>
          </w:tcPr>
          <w:p w14:paraId="15750D5C" w14:textId="77777777" w:rsidR="00974850" w:rsidRPr="000837BF" w:rsidRDefault="00974850" w:rsidP="006D51A4">
            <w:pPr>
              <w:pStyle w:val="TOC1"/>
              <w:tabs>
                <w:tab w:val="left" w:pos="440"/>
                <w:tab w:val="right" w:leader="dot" w:pos="9182"/>
              </w:tabs>
              <w:spacing w:before="120" w:after="120"/>
              <w:rPr>
                <w:rFonts w:cstheme="minorHAnsi"/>
                <w:b/>
                <w:bCs/>
                <w:caps/>
                <w:sz w:val="20"/>
                <w:szCs w:val="20"/>
              </w:rPr>
            </w:pPr>
            <w:r w:rsidRPr="000837BF">
              <w:rPr>
                <w:rFonts w:cstheme="minorHAnsi"/>
                <w:b/>
                <w:bCs/>
                <w:caps/>
                <w:sz w:val="20"/>
                <w:szCs w:val="20"/>
              </w:rPr>
              <w:t>description</w:t>
            </w:r>
          </w:p>
        </w:tc>
      </w:tr>
      <w:tr w:rsidR="00974850" w14:paraId="191DA99B" w14:textId="77777777" w:rsidTr="006D51A4">
        <w:tc>
          <w:tcPr>
            <w:tcW w:w="1548" w:type="dxa"/>
          </w:tcPr>
          <w:p w14:paraId="5B45ECBD" w14:textId="77777777" w:rsidR="00974850" w:rsidRDefault="00974850" w:rsidP="006D51A4">
            <w:r>
              <w:t>1.0</w:t>
            </w:r>
          </w:p>
        </w:tc>
        <w:tc>
          <w:tcPr>
            <w:tcW w:w="1890" w:type="dxa"/>
          </w:tcPr>
          <w:p w14:paraId="2497FB88" w14:textId="2E14AA72" w:rsidR="00974850" w:rsidRDefault="000C77CC" w:rsidP="006D51A4">
            <w:r>
              <w:t>30</w:t>
            </w:r>
            <w:r w:rsidR="00974850">
              <w:t>/0</w:t>
            </w:r>
            <w:r>
              <w:t>3</w:t>
            </w:r>
            <w:r w:rsidR="00974850">
              <w:t>/20</w:t>
            </w:r>
            <w:r>
              <w:t>22</w:t>
            </w:r>
          </w:p>
        </w:tc>
        <w:tc>
          <w:tcPr>
            <w:tcW w:w="5459" w:type="dxa"/>
          </w:tcPr>
          <w:p w14:paraId="75996752" w14:textId="77777777" w:rsidR="00974850" w:rsidRDefault="00974850" w:rsidP="006D51A4">
            <w:r>
              <w:t xml:space="preserve">Initial creation  </w:t>
            </w:r>
          </w:p>
        </w:tc>
      </w:tr>
    </w:tbl>
    <w:p w14:paraId="6BA0E1C6" w14:textId="77777777" w:rsidR="00974850" w:rsidRDefault="00974850" w:rsidP="00974850">
      <w:pPr>
        <w:pStyle w:val="TOCHeading"/>
        <w:rPr>
          <w:rFonts w:cstheme="minorHAnsi"/>
          <w:b/>
          <w:bCs/>
        </w:rPr>
      </w:pPr>
    </w:p>
    <w:sdt>
      <w:sdtPr>
        <w:rPr>
          <w:rFonts w:asciiTheme="minorHAnsi" w:eastAsiaTheme="minorHAnsi" w:hAnsiTheme="minorHAnsi" w:cstheme="minorBidi"/>
          <w:color w:val="auto"/>
          <w:sz w:val="22"/>
          <w:szCs w:val="22"/>
          <w:lang w:bidi="he-IL"/>
        </w:rPr>
        <w:id w:val="-1429651130"/>
        <w:docPartObj>
          <w:docPartGallery w:val="Table of Contents"/>
          <w:docPartUnique/>
        </w:docPartObj>
      </w:sdtPr>
      <w:sdtEndPr>
        <w:rPr>
          <w:b/>
          <w:bCs/>
          <w:noProof/>
        </w:rPr>
      </w:sdtEndPr>
      <w:sdtContent>
        <w:p w14:paraId="16025CEC" w14:textId="77777777" w:rsidR="00974850" w:rsidRPr="00BB1F09" w:rsidRDefault="00974850" w:rsidP="00974850">
          <w:pPr>
            <w:pStyle w:val="TOCHeading"/>
            <w:rPr>
              <w:rFonts w:cstheme="minorHAnsi"/>
              <w:b/>
              <w:bCs/>
            </w:rPr>
          </w:pPr>
          <w:r>
            <w:t>Contents</w:t>
          </w:r>
        </w:p>
        <w:p w14:paraId="1399A6A1" w14:textId="43E90D81" w:rsidR="003A0467" w:rsidRDefault="00974850">
          <w:pPr>
            <w:pStyle w:val="TOC1"/>
            <w:tabs>
              <w:tab w:val="left" w:pos="440"/>
              <w:tab w:val="right" w:leader="dot" w:pos="8630"/>
            </w:tabs>
            <w:rPr>
              <w:rFonts w:eastAsiaTheme="minorEastAsia"/>
              <w:noProof/>
              <w:lang w:val="en-IL" w:eastAsia="en-IL"/>
            </w:rPr>
          </w:pPr>
          <w:r>
            <w:fldChar w:fldCharType="begin"/>
          </w:r>
          <w:r>
            <w:instrText xml:space="preserve"> TOC \o "1-3" \h \z \u </w:instrText>
          </w:r>
          <w:r>
            <w:fldChar w:fldCharType="separate"/>
          </w:r>
          <w:hyperlink w:anchor="_Toc99628559" w:history="1">
            <w:r w:rsidR="003A0467" w:rsidRPr="003F4948">
              <w:rPr>
                <w:rStyle w:val="Hyperlink"/>
                <w:rFonts w:ascii="Calibri Light" w:hAnsi="Calibri Light"/>
                <w:noProof/>
              </w:rPr>
              <w:t>1</w:t>
            </w:r>
            <w:r w:rsidR="003A0467">
              <w:rPr>
                <w:rFonts w:eastAsiaTheme="minorEastAsia"/>
                <w:noProof/>
                <w:lang w:val="en-IL" w:eastAsia="en-IL"/>
              </w:rPr>
              <w:tab/>
            </w:r>
            <w:r w:rsidR="003A0467" w:rsidRPr="003F4948">
              <w:rPr>
                <w:rStyle w:val="Hyperlink"/>
                <w:rFonts w:ascii="Calibri Light" w:hAnsi="Calibri Light"/>
                <w:noProof/>
              </w:rPr>
              <w:t>Introduction</w:t>
            </w:r>
            <w:r w:rsidR="003A0467">
              <w:rPr>
                <w:noProof/>
                <w:webHidden/>
              </w:rPr>
              <w:tab/>
            </w:r>
            <w:r w:rsidR="003A0467">
              <w:rPr>
                <w:noProof/>
                <w:webHidden/>
              </w:rPr>
              <w:fldChar w:fldCharType="begin"/>
            </w:r>
            <w:r w:rsidR="003A0467">
              <w:rPr>
                <w:noProof/>
                <w:webHidden/>
              </w:rPr>
              <w:instrText xml:space="preserve"> PAGEREF _Toc99628559 \h </w:instrText>
            </w:r>
            <w:r w:rsidR="003A0467">
              <w:rPr>
                <w:noProof/>
                <w:webHidden/>
              </w:rPr>
            </w:r>
            <w:r w:rsidR="003A0467">
              <w:rPr>
                <w:noProof/>
                <w:webHidden/>
              </w:rPr>
              <w:fldChar w:fldCharType="separate"/>
            </w:r>
            <w:r w:rsidR="00367289">
              <w:rPr>
                <w:noProof/>
                <w:webHidden/>
              </w:rPr>
              <w:t>1</w:t>
            </w:r>
            <w:r w:rsidR="003A0467">
              <w:rPr>
                <w:noProof/>
                <w:webHidden/>
              </w:rPr>
              <w:fldChar w:fldCharType="end"/>
            </w:r>
          </w:hyperlink>
        </w:p>
        <w:p w14:paraId="089A37C6" w14:textId="5A1606A6" w:rsidR="003A0467" w:rsidRDefault="003A0467">
          <w:pPr>
            <w:pStyle w:val="TOC1"/>
            <w:tabs>
              <w:tab w:val="left" w:pos="440"/>
              <w:tab w:val="right" w:leader="dot" w:pos="8630"/>
            </w:tabs>
            <w:rPr>
              <w:rFonts w:eastAsiaTheme="minorEastAsia"/>
              <w:noProof/>
              <w:lang w:val="en-IL" w:eastAsia="en-IL"/>
            </w:rPr>
          </w:pPr>
          <w:hyperlink w:anchor="_Toc99628560" w:history="1">
            <w:r w:rsidRPr="003F4948">
              <w:rPr>
                <w:rStyle w:val="Hyperlink"/>
                <w:rFonts w:ascii="Calibri Light" w:hAnsi="Calibri Light"/>
                <w:noProof/>
              </w:rPr>
              <w:t>2</w:t>
            </w:r>
            <w:r>
              <w:rPr>
                <w:rFonts w:eastAsiaTheme="minorEastAsia"/>
                <w:noProof/>
                <w:lang w:val="en-IL" w:eastAsia="en-IL"/>
              </w:rPr>
              <w:tab/>
            </w:r>
            <w:r w:rsidRPr="003F4948">
              <w:rPr>
                <w:rStyle w:val="Hyperlink"/>
                <w:rFonts w:ascii="Calibri Light" w:hAnsi="Calibri Light"/>
                <w:noProof/>
              </w:rPr>
              <w:t>ARM core application</w:t>
            </w:r>
            <w:r>
              <w:rPr>
                <w:noProof/>
                <w:webHidden/>
              </w:rPr>
              <w:tab/>
            </w:r>
            <w:r>
              <w:rPr>
                <w:noProof/>
                <w:webHidden/>
              </w:rPr>
              <w:fldChar w:fldCharType="begin"/>
            </w:r>
            <w:r>
              <w:rPr>
                <w:noProof/>
                <w:webHidden/>
              </w:rPr>
              <w:instrText xml:space="preserve"> PAGEREF _Toc99628560 \h </w:instrText>
            </w:r>
            <w:r>
              <w:rPr>
                <w:noProof/>
                <w:webHidden/>
              </w:rPr>
            </w:r>
            <w:r>
              <w:rPr>
                <w:noProof/>
                <w:webHidden/>
              </w:rPr>
              <w:fldChar w:fldCharType="separate"/>
            </w:r>
            <w:r w:rsidR="00367289">
              <w:rPr>
                <w:noProof/>
                <w:webHidden/>
              </w:rPr>
              <w:t>2</w:t>
            </w:r>
            <w:r>
              <w:rPr>
                <w:noProof/>
                <w:webHidden/>
              </w:rPr>
              <w:fldChar w:fldCharType="end"/>
            </w:r>
          </w:hyperlink>
        </w:p>
        <w:p w14:paraId="1F5A4CC5" w14:textId="0A71B5BA" w:rsidR="003A0467" w:rsidRDefault="003A0467">
          <w:pPr>
            <w:pStyle w:val="TOC1"/>
            <w:tabs>
              <w:tab w:val="left" w:pos="440"/>
              <w:tab w:val="right" w:leader="dot" w:pos="8630"/>
            </w:tabs>
            <w:rPr>
              <w:rFonts w:eastAsiaTheme="minorEastAsia"/>
              <w:noProof/>
              <w:lang w:val="en-IL" w:eastAsia="en-IL"/>
            </w:rPr>
          </w:pPr>
          <w:hyperlink w:anchor="_Toc99628561" w:history="1">
            <w:r w:rsidRPr="003F4948">
              <w:rPr>
                <w:rStyle w:val="Hyperlink"/>
                <w:rFonts w:ascii="Calibri Light" w:hAnsi="Calibri Light"/>
                <w:noProof/>
              </w:rPr>
              <w:t>3</w:t>
            </w:r>
            <w:r>
              <w:rPr>
                <w:rFonts w:eastAsiaTheme="minorEastAsia"/>
                <w:noProof/>
                <w:lang w:val="en-IL" w:eastAsia="en-IL"/>
              </w:rPr>
              <w:tab/>
            </w:r>
            <w:r w:rsidRPr="003F4948">
              <w:rPr>
                <w:rStyle w:val="Hyperlink"/>
                <w:rFonts w:ascii="Calibri Light" w:hAnsi="Calibri Light"/>
                <w:noProof/>
              </w:rPr>
              <w:t>Windows host application</w:t>
            </w:r>
            <w:r>
              <w:rPr>
                <w:noProof/>
                <w:webHidden/>
              </w:rPr>
              <w:tab/>
            </w:r>
            <w:r>
              <w:rPr>
                <w:noProof/>
                <w:webHidden/>
              </w:rPr>
              <w:fldChar w:fldCharType="begin"/>
            </w:r>
            <w:r>
              <w:rPr>
                <w:noProof/>
                <w:webHidden/>
              </w:rPr>
              <w:instrText xml:space="preserve"> PAGEREF _Toc99628561 \h </w:instrText>
            </w:r>
            <w:r>
              <w:rPr>
                <w:noProof/>
                <w:webHidden/>
              </w:rPr>
            </w:r>
            <w:r>
              <w:rPr>
                <w:noProof/>
                <w:webHidden/>
              </w:rPr>
              <w:fldChar w:fldCharType="separate"/>
            </w:r>
            <w:r w:rsidR="00367289">
              <w:rPr>
                <w:noProof/>
                <w:webHidden/>
              </w:rPr>
              <w:t>2</w:t>
            </w:r>
            <w:r>
              <w:rPr>
                <w:noProof/>
                <w:webHidden/>
              </w:rPr>
              <w:fldChar w:fldCharType="end"/>
            </w:r>
          </w:hyperlink>
        </w:p>
        <w:p w14:paraId="663FF0FD" w14:textId="30B3F474" w:rsidR="003A0467" w:rsidRDefault="003A0467">
          <w:pPr>
            <w:pStyle w:val="TOC1"/>
            <w:tabs>
              <w:tab w:val="left" w:pos="440"/>
              <w:tab w:val="right" w:leader="dot" w:pos="8630"/>
            </w:tabs>
            <w:rPr>
              <w:rFonts w:eastAsiaTheme="minorEastAsia"/>
              <w:noProof/>
              <w:lang w:val="en-IL" w:eastAsia="en-IL"/>
            </w:rPr>
          </w:pPr>
          <w:hyperlink w:anchor="_Toc99628562" w:history="1">
            <w:r w:rsidRPr="003F4948">
              <w:rPr>
                <w:rStyle w:val="Hyperlink"/>
                <w:rFonts w:ascii="Calibri Light" w:hAnsi="Calibri Light"/>
                <w:noProof/>
              </w:rPr>
              <w:t>4</w:t>
            </w:r>
            <w:r>
              <w:rPr>
                <w:rFonts w:eastAsiaTheme="minorEastAsia"/>
                <w:noProof/>
                <w:lang w:val="en-IL" w:eastAsia="en-IL"/>
              </w:rPr>
              <w:tab/>
            </w:r>
            <w:r w:rsidRPr="003F4948">
              <w:rPr>
                <w:rStyle w:val="Hyperlink"/>
                <w:rFonts w:ascii="Calibri Light" w:hAnsi="Calibri Light"/>
                <w:noProof/>
              </w:rPr>
              <w:t>SW graph</w:t>
            </w:r>
            <w:r>
              <w:rPr>
                <w:noProof/>
                <w:webHidden/>
              </w:rPr>
              <w:tab/>
            </w:r>
            <w:r>
              <w:rPr>
                <w:noProof/>
                <w:webHidden/>
              </w:rPr>
              <w:fldChar w:fldCharType="begin"/>
            </w:r>
            <w:r>
              <w:rPr>
                <w:noProof/>
                <w:webHidden/>
              </w:rPr>
              <w:instrText xml:space="preserve"> PAGEREF _Toc99628562 \h </w:instrText>
            </w:r>
            <w:r>
              <w:rPr>
                <w:noProof/>
                <w:webHidden/>
              </w:rPr>
            </w:r>
            <w:r>
              <w:rPr>
                <w:noProof/>
                <w:webHidden/>
              </w:rPr>
              <w:fldChar w:fldCharType="separate"/>
            </w:r>
            <w:r w:rsidR="00367289">
              <w:rPr>
                <w:noProof/>
                <w:webHidden/>
              </w:rPr>
              <w:t>3</w:t>
            </w:r>
            <w:r>
              <w:rPr>
                <w:noProof/>
                <w:webHidden/>
              </w:rPr>
              <w:fldChar w:fldCharType="end"/>
            </w:r>
          </w:hyperlink>
        </w:p>
        <w:p w14:paraId="3E0D086E" w14:textId="14B22521" w:rsidR="003A0467" w:rsidRDefault="003A0467">
          <w:pPr>
            <w:pStyle w:val="TOC2"/>
            <w:rPr>
              <w:rFonts w:eastAsiaTheme="minorEastAsia"/>
              <w:noProof/>
              <w:lang w:val="en-IL" w:eastAsia="en-IL"/>
            </w:rPr>
          </w:pPr>
          <w:hyperlink w:anchor="_Toc99628563" w:history="1">
            <w:r w:rsidRPr="003F4948">
              <w:rPr>
                <w:rStyle w:val="Hyperlink"/>
                <w:rFonts w:ascii="Calibri Light" w:hAnsi="Calibri Light"/>
                <w:noProof/>
              </w:rPr>
              <w:t>4.1</w:t>
            </w:r>
            <w:r>
              <w:rPr>
                <w:rFonts w:eastAsiaTheme="minorEastAsia"/>
                <w:noProof/>
                <w:lang w:val="en-IL" w:eastAsia="en-IL"/>
              </w:rPr>
              <w:tab/>
            </w:r>
            <w:r w:rsidRPr="003F4948">
              <w:rPr>
                <w:rStyle w:val="Hyperlink"/>
                <w:rFonts w:ascii="Calibri Light" w:hAnsi="Calibri Light"/>
                <w:noProof/>
              </w:rPr>
              <w:t>sw_graph_boot60_FDK.xml</w:t>
            </w:r>
            <w:r>
              <w:rPr>
                <w:noProof/>
                <w:webHidden/>
              </w:rPr>
              <w:tab/>
            </w:r>
            <w:r>
              <w:rPr>
                <w:noProof/>
                <w:webHidden/>
              </w:rPr>
              <w:fldChar w:fldCharType="begin"/>
            </w:r>
            <w:r>
              <w:rPr>
                <w:noProof/>
                <w:webHidden/>
              </w:rPr>
              <w:instrText xml:space="preserve"> PAGEREF _Toc99628563 \h </w:instrText>
            </w:r>
            <w:r>
              <w:rPr>
                <w:noProof/>
                <w:webHidden/>
              </w:rPr>
            </w:r>
            <w:r>
              <w:rPr>
                <w:noProof/>
                <w:webHidden/>
              </w:rPr>
              <w:fldChar w:fldCharType="separate"/>
            </w:r>
            <w:r w:rsidR="00367289">
              <w:rPr>
                <w:noProof/>
                <w:webHidden/>
              </w:rPr>
              <w:t>3</w:t>
            </w:r>
            <w:r>
              <w:rPr>
                <w:noProof/>
                <w:webHidden/>
              </w:rPr>
              <w:fldChar w:fldCharType="end"/>
            </w:r>
          </w:hyperlink>
        </w:p>
        <w:p w14:paraId="15093ABB" w14:textId="6F2D1C4A" w:rsidR="003A0467" w:rsidRDefault="003A0467">
          <w:pPr>
            <w:pStyle w:val="TOC2"/>
            <w:rPr>
              <w:rFonts w:eastAsiaTheme="minorEastAsia"/>
              <w:noProof/>
              <w:lang w:val="en-IL" w:eastAsia="en-IL"/>
            </w:rPr>
          </w:pPr>
          <w:hyperlink w:anchor="_Toc99628564" w:history="1">
            <w:r w:rsidRPr="003F4948">
              <w:rPr>
                <w:rStyle w:val="Hyperlink"/>
                <w:rFonts w:ascii="Calibri Light" w:hAnsi="Calibri Light"/>
                <w:noProof/>
              </w:rPr>
              <w:t>4.2</w:t>
            </w:r>
            <w:r>
              <w:rPr>
                <w:rFonts w:eastAsiaTheme="minorEastAsia"/>
                <w:noProof/>
                <w:lang w:val="en-IL" w:eastAsia="en-IL"/>
              </w:rPr>
              <w:tab/>
            </w:r>
            <w:r w:rsidRPr="003F4948">
              <w:rPr>
                <w:rStyle w:val="Hyperlink"/>
                <w:rFonts w:ascii="Calibri Light" w:hAnsi="Calibri Light"/>
                <w:noProof/>
              </w:rPr>
              <w:t>sw_graph_boot60_FDK-without-separation.xml</w:t>
            </w:r>
            <w:r>
              <w:rPr>
                <w:noProof/>
                <w:webHidden/>
              </w:rPr>
              <w:tab/>
            </w:r>
            <w:r>
              <w:rPr>
                <w:noProof/>
                <w:webHidden/>
              </w:rPr>
              <w:fldChar w:fldCharType="begin"/>
            </w:r>
            <w:r>
              <w:rPr>
                <w:noProof/>
                <w:webHidden/>
              </w:rPr>
              <w:instrText xml:space="preserve"> PAGEREF _Toc99628564 \h </w:instrText>
            </w:r>
            <w:r>
              <w:rPr>
                <w:noProof/>
                <w:webHidden/>
              </w:rPr>
            </w:r>
            <w:r>
              <w:rPr>
                <w:noProof/>
                <w:webHidden/>
              </w:rPr>
              <w:fldChar w:fldCharType="separate"/>
            </w:r>
            <w:r w:rsidR="00367289">
              <w:rPr>
                <w:noProof/>
                <w:webHidden/>
              </w:rPr>
              <w:t>4</w:t>
            </w:r>
            <w:r>
              <w:rPr>
                <w:noProof/>
                <w:webHidden/>
              </w:rPr>
              <w:fldChar w:fldCharType="end"/>
            </w:r>
          </w:hyperlink>
        </w:p>
        <w:p w14:paraId="1E1ED873" w14:textId="02BEAFD4" w:rsidR="003A0467" w:rsidRDefault="003A0467">
          <w:pPr>
            <w:pStyle w:val="TOC2"/>
            <w:rPr>
              <w:rFonts w:eastAsiaTheme="minorEastAsia"/>
              <w:noProof/>
              <w:lang w:val="en-IL" w:eastAsia="en-IL"/>
            </w:rPr>
          </w:pPr>
          <w:hyperlink w:anchor="_Toc99628565" w:history="1">
            <w:r w:rsidRPr="003F4948">
              <w:rPr>
                <w:rStyle w:val="Hyperlink"/>
                <w:rFonts w:ascii="Calibri Light" w:hAnsi="Calibri Light"/>
                <w:noProof/>
              </w:rPr>
              <w:t>4.3</w:t>
            </w:r>
            <w:r>
              <w:rPr>
                <w:rFonts w:eastAsiaTheme="minorEastAsia"/>
                <w:noProof/>
                <w:lang w:val="en-IL" w:eastAsia="en-IL"/>
              </w:rPr>
              <w:tab/>
            </w:r>
            <w:r w:rsidRPr="003F4948">
              <w:rPr>
                <w:rStyle w:val="Hyperlink"/>
                <w:rFonts w:ascii="Calibri Light" w:hAnsi="Calibri Light"/>
                <w:noProof/>
              </w:rPr>
              <w:t>Notes</w:t>
            </w:r>
            <w:r>
              <w:rPr>
                <w:noProof/>
                <w:webHidden/>
              </w:rPr>
              <w:tab/>
            </w:r>
            <w:r>
              <w:rPr>
                <w:noProof/>
                <w:webHidden/>
              </w:rPr>
              <w:fldChar w:fldCharType="begin"/>
            </w:r>
            <w:r>
              <w:rPr>
                <w:noProof/>
                <w:webHidden/>
              </w:rPr>
              <w:instrText xml:space="preserve"> PAGEREF _Toc99628565 \h </w:instrText>
            </w:r>
            <w:r>
              <w:rPr>
                <w:noProof/>
                <w:webHidden/>
              </w:rPr>
            </w:r>
            <w:r>
              <w:rPr>
                <w:noProof/>
                <w:webHidden/>
              </w:rPr>
              <w:fldChar w:fldCharType="separate"/>
            </w:r>
            <w:r w:rsidR="00367289">
              <w:rPr>
                <w:noProof/>
                <w:webHidden/>
              </w:rPr>
              <w:t>4</w:t>
            </w:r>
            <w:r>
              <w:rPr>
                <w:noProof/>
                <w:webHidden/>
              </w:rPr>
              <w:fldChar w:fldCharType="end"/>
            </w:r>
          </w:hyperlink>
        </w:p>
        <w:p w14:paraId="20627651" w14:textId="14830CA2" w:rsidR="003A0467" w:rsidRDefault="003A0467">
          <w:pPr>
            <w:pStyle w:val="TOC3"/>
            <w:tabs>
              <w:tab w:val="left" w:pos="1320"/>
              <w:tab w:val="right" w:leader="dot" w:pos="8630"/>
            </w:tabs>
            <w:rPr>
              <w:rFonts w:eastAsiaTheme="minorEastAsia"/>
              <w:noProof/>
              <w:lang w:val="en-IL" w:eastAsia="en-IL"/>
            </w:rPr>
          </w:pPr>
          <w:hyperlink w:anchor="_Toc99628566" w:history="1">
            <w:r w:rsidRPr="003F4948">
              <w:rPr>
                <w:rStyle w:val="Hyperlink"/>
                <w:rFonts w:ascii="Calibri Light" w:hAnsi="Calibri Light"/>
                <w:noProof/>
              </w:rPr>
              <w:t>4.3.1</w:t>
            </w:r>
            <w:r>
              <w:rPr>
                <w:rFonts w:eastAsiaTheme="minorEastAsia"/>
                <w:noProof/>
                <w:lang w:val="en-IL" w:eastAsia="en-IL"/>
              </w:rPr>
              <w:tab/>
            </w:r>
            <w:r w:rsidRPr="003F4948">
              <w:rPr>
                <w:rStyle w:val="Hyperlink"/>
                <w:rFonts w:ascii="Calibri Light" w:hAnsi="Calibri Light"/>
                <w:noProof/>
              </w:rPr>
              <w:t>Data node</w:t>
            </w:r>
            <w:r>
              <w:rPr>
                <w:noProof/>
                <w:webHidden/>
              </w:rPr>
              <w:tab/>
            </w:r>
            <w:r>
              <w:rPr>
                <w:noProof/>
                <w:webHidden/>
              </w:rPr>
              <w:fldChar w:fldCharType="begin"/>
            </w:r>
            <w:r>
              <w:rPr>
                <w:noProof/>
                <w:webHidden/>
              </w:rPr>
              <w:instrText xml:space="preserve"> PAGEREF _Toc99628566 \h </w:instrText>
            </w:r>
            <w:r>
              <w:rPr>
                <w:noProof/>
                <w:webHidden/>
              </w:rPr>
            </w:r>
            <w:r>
              <w:rPr>
                <w:noProof/>
                <w:webHidden/>
              </w:rPr>
              <w:fldChar w:fldCharType="separate"/>
            </w:r>
            <w:r w:rsidR="00367289">
              <w:rPr>
                <w:noProof/>
                <w:webHidden/>
              </w:rPr>
              <w:t>4</w:t>
            </w:r>
            <w:r>
              <w:rPr>
                <w:noProof/>
                <w:webHidden/>
              </w:rPr>
              <w:fldChar w:fldCharType="end"/>
            </w:r>
          </w:hyperlink>
        </w:p>
        <w:p w14:paraId="7C61C04A" w14:textId="41FA767C" w:rsidR="003A0467" w:rsidRDefault="003A0467">
          <w:pPr>
            <w:pStyle w:val="TOC3"/>
            <w:tabs>
              <w:tab w:val="left" w:pos="1320"/>
              <w:tab w:val="right" w:leader="dot" w:pos="8630"/>
            </w:tabs>
            <w:rPr>
              <w:rFonts w:eastAsiaTheme="minorEastAsia"/>
              <w:noProof/>
              <w:lang w:val="en-IL" w:eastAsia="en-IL"/>
            </w:rPr>
          </w:pPr>
          <w:hyperlink w:anchor="_Toc99628567" w:history="1">
            <w:r w:rsidRPr="003F4948">
              <w:rPr>
                <w:rStyle w:val="Hyperlink"/>
                <w:rFonts w:ascii="Calibri Light" w:hAnsi="Calibri Light"/>
                <w:noProof/>
              </w:rPr>
              <w:t>4.3.2</w:t>
            </w:r>
            <w:r>
              <w:rPr>
                <w:rFonts w:eastAsiaTheme="minorEastAsia"/>
                <w:noProof/>
                <w:lang w:val="en-IL" w:eastAsia="en-IL"/>
              </w:rPr>
              <w:tab/>
            </w:r>
            <w:r w:rsidRPr="003F4948">
              <w:rPr>
                <w:rStyle w:val="Hyperlink"/>
                <w:rFonts w:ascii="Calibri Light" w:hAnsi="Calibri Light"/>
                <w:noProof/>
              </w:rPr>
              <w:t>Function node</w:t>
            </w:r>
            <w:r>
              <w:rPr>
                <w:noProof/>
                <w:webHidden/>
              </w:rPr>
              <w:tab/>
            </w:r>
            <w:r>
              <w:rPr>
                <w:noProof/>
                <w:webHidden/>
              </w:rPr>
              <w:fldChar w:fldCharType="begin"/>
            </w:r>
            <w:r>
              <w:rPr>
                <w:noProof/>
                <w:webHidden/>
              </w:rPr>
              <w:instrText xml:space="preserve"> PAGEREF _Toc99628567 \h </w:instrText>
            </w:r>
            <w:r>
              <w:rPr>
                <w:noProof/>
                <w:webHidden/>
              </w:rPr>
            </w:r>
            <w:r>
              <w:rPr>
                <w:noProof/>
                <w:webHidden/>
              </w:rPr>
              <w:fldChar w:fldCharType="separate"/>
            </w:r>
            <w:r w:rsidR="00367289">
              <w:rPr>
                <w:noProof/>
                <w:webHidden/>
              </w:rPr>
              <w:t>5</w:t>
            </w:r>
            <w:r>
              <w:rPr>
                <w:noProof/>
                <w:webHidden/>
              </w:rPr>
              <w:fldChar w:fldCharType="end"/>
            </w:r>
          </w:hyperlink>
        </w:p>
        <w:p w14:paraId="4D1ABFEF" w14:textId="5DF528B2" w:rsidR="003A0467" w:rsidRDefault="003A0467">
          <w:pPr>
            <w:pStyle w:val="TOC1"/>
            <w:tabs>
              <w:tab w:val="left" w:pos="440"/>
              <w:tab w:val="right" w:leader="dot" w:pos="8630"/>
            </w:tabs>
            <w:rPr>
              <w:rFonts w:eastAsiaTheme="minorEastAsia"/>
              <w:noProof/>
              <w:lang w:val="en-IL" w:eastAsia="en-IL"/>
            </w:rPr>
          </w:pPr>
          <w:hyperlink w:anchor="_Toc99628568" w:history="1">
            <w:r w:rsidRPr="003F4948">
              <w:rPr>
                <w:rStyle w:val="Hyperlink"/>
                <w:rFonts w:ascii="Calibri Light" w:hAnsi="Calibri Light"/>
                <w:noProof/>
              </w:rPr>
              <w:t>5</w:t>
            </w:r>
            <w:r>
              <w:rPr>
                <w:rFonts w:eastAsiaTheme="minorEastAsia"/>
                <w:noProof/>
                <w:lang w:val="en-IL" w:eastAsia="en-IL"/>
              </w:rPr>
              <w:tab/>
            </w:r>
            <w:r w:rsidRPr="003F4948">
              <w:rPr>
                <w:rStyle w:val="Hyperlink"/>
                <w:rFonts w:ascii="Calibri Light" w:hAnsi="Calibri Light"/>
                <w:noProof/>
              </w:rPr>
              <w:t>Demo activation</w:t>
            </w:r>
            <w:r>
              <w:rPr>
                <w:noProof/>
                <w:webHidden/>
              </w:rPr>
              <w:tab/>
            </w:r>
            <w:r>
              <w:rPr>
                <w:noProof/>
                <w:webHidden/>
              </w:rPr>
              <w:fldChar w:fldCharType="begin"/>
            </w:r>
            <w:r>
              <w:rPr>
                <w:noProof/>
                <w:webHidden/>
              </w:rPr>
              <w:instrText xml:space="preserve"> PAGEREF _Toc99628568 \h </w:instrText>
            </w:r>
            <w:r>
              <w:rPr>
                <w:noProof/>
                <w:webHidden/>
              </w:rPr>
            </w:r>
            <w:r>
              <w:rPr>
                <w:noProof/>
                <w:webHidden/>
              </w:rPr>
              <w:fldChar w:fldCharType="separate"/>
            </w:r>
            <w:r w:rsidR="00367289">
              <w:rPr>
                <w:noProof/>
                <w:webHidden/>
              </w:rPr>
              <w:t>6</w:t>
            </w:r>
            <w:r>
              <w:rPr>
                <w:noProof/>
                <w:webHidden/>
              </w:rPr>
              <w:fldChar w:fldCharType="end"/>
            </w:r>
          </w:hyperlink>
        </w:p>
        <w:p w14:paraId="164200C7" w14:textId="722D9EFD" w:rsidR="003A0467" w:rsidRDefault="003A0467">
          <w:pPr>
            <w:pStyle w:val="TOC1"/>
            <w:tabs>
              <w:tab w:val="left" w:pos="440"/>
              <w:tab w:val="right" w:leader="dot" w:pos="8630"/>
            </w:tabs>
            <w:rPr>
              <w:rFonts w:eastAsiaTheme="minorEastAsia"/>
              <w:noProof/>
              <w:lang w:val="en-IL" w:eastAsia="en-IL"/>
            </w:rPr>
          </w:pPr>
          <w:hyperlink w:anchor="_Toc99628569" w:history="1">
            <w:r w:rsidRPr="003F4948">
              <w:rPr>
                <w:rStyle w:val="Hyperlink"/>
                <w:rFonts w:ascii="Calibri Light" w:hAnsi="Calibri Light"/>
                <w:noProof/>
              </w:rPr>
              <w:t>6</w:t>
            </w:r>
            <w:r>
              <w:rPr>
                <w:rFonts w:eastAsiaTheme="minorEastAsia"/>
                <w:noProof/>
                <w:lang w:val="en-IL" w:eastAsia="en-IL"/>
              </w:rPr>
              <w:tab/>
            </w:r>
            <w:r w:rsidRPr="003F4948">
              <w:rPr>
                <w:rStyle w:val="Hyperlink"/>
                <w:rFonts w:ascii="Calibri Light" w:hAnsi="Calibri Light"/>
                <w:noProof/>
              </w:rPr>
              <w:t>Output</w:t>
            </w:r>
            <w:r>
              <w:rPr>
                <w:noProof/>
                <w:webHidden/>
              </w:rPr>
              <w:tab/>
            </w:r>
            <w:r>
              <w:rPr>
                <w:noProof/>
                <w:webHidden/>
              </w:rPr>
              <w:fldChar w:fldCharType="begin"/>
            </w:r>
            <w:r>
              <w:rPr>
                <w:noProof/>
                <w:webHidden/>
              </w:rPr>
              <w:instrText xml:space="preserve"> PAGEREF _Toc99628569 \h </w:instrText>
            </w:r>
            <w:r>
              <w:rPr>
                <w:noProof/>
                <w:webHidden/>
              </w:rPr>
            </w:r>
            <w:r>
              <w:rPr>
                <w:noProof/>
                <w:webHidden/>
              </w:rPr>
              <w:fldChar w:fldCharType="separate"/>
            </w:r>
            <w:r w:rsidR="00367289">
              <w:rPr>
                <w:noProof/>
                <w:webHidden/>
              </w:rPr>
              <w:t>6</w:t>
            </w:r>
            <w:r>
              <w:rPr>
                <w:noProof/>
                <w:webHidden/>
              </w:rPr>
              <w:fldChar w:fldCharType="end"/>
            </w:r>
          </w:hyperlink>
        </w:p>
        <w:p w14:paraId="7D249AAC" w14:textId="40EE586B" w:rsidR="003A0467" w:rsidRDefault="003A0467">
          <w:pPr>
            <w:pStyle w:val="TOC2"/>
            <w:rPr>
              <w:rFonts w:eastAsiaTheme="minorEastAsia"/>
              <w:noProof/>
              <w:lang w:val="en-IL" w:eastAsia="en-IL"/>
            </w:rPr>
          </w:pPr>
          <w:hyperlink w:anchor="_Toc99628570" w:history="1">
            <w:r w:rsidRPr="003F4948">
              <w:rPr>
                <w:rStyle w:val="Hyperlink"/>
                <w:rFonts w:ascii="Calibri Light" w:hAnsi="Calibri Light"/>
                <w:noProof/>
              </w:rPr>
              <w:t>6.1</w:t>
            </w:r>
            <w:r>
              <w:rPr>
                <w:rFonts w:eastAsiaTheme="minorEastAsia"/>
                <w:noProof/>
                <w:lang w:val="en-IL" w:eastAsia="en-IL"/>
              </w:rPr>
              <w:tab/>
            </w:r>
            <w:r w:rsidRPr="003F4948">
              <w:rPr>
                <w:rStyle w:val="Hyperlink"/>
                <w:rFonts w:ascii="Calibri Light" w:hAnsi="Calibri Light"/>
                <w:noProof/>
              </w:rPr>
              <w:t>sw_graph_boot60_FDK.xml</w:t>
            </w:r>
            <w:r>
              <w:rPr>
                <w:noProof/>
                <w:webHidden/>
              </w:rPr>
              <w:tab/>
            </w:r>
            <w:r>
              <w:rPr>
                <w:noProof/>
                <w:webHidden/>
              </w:rPr>
              <w:fldChar w:fldCharType="begin"/>
            </w:r>
            <w:r>
              <w:rPr>
                <w:noProof/>
                <w:webHidden/>
              </w:rPr>
              <w:instrText xml:space="preserve"> PAGEREF _Toc99628570 \h </w:instrText>
            </w:r>
            <w:r>
              <w:rPr>
                <w:noProof/>
                <w:webHidden/>
              </w:rPr>
            </w:r>
            <w:r>
              <w:rPr>
                <w:noProof/>
                <w:webHidden/>
              </w:rPr>
              <w:fldChar w:fldCharType="separate"/>
            </w:r>
            <w:r w:rsidR="00367289">
              <w:rPr>
                <w:noProof/>
                <w:webHidden/>
              </w:rPr>
              <w:t>6</w:t>
            </w:r>
            <w:r>
              <w:rPr>
                <w:noProof/>
                <w:webHidden/>
              </w:rPr>
              <w:fldChar w:fldCharType="end"/>
            </w:r>
          </w:hyperlink>
        </w:p>
        <w:p w14:paraId="004EA429" w14:textId="56CEFAFD" w:rsidR="003A0467" w:rsidRDefault="003A0467">
          <w:pPr>
            <w:pStyle w:val="TOC2"/>
            <w:rPr>
              <w:rFonts w:eastAsiaTheme="minorEastAsia"/>
              <w:noProof/>
              <w:lang w:val="en-IL" w:eastAsia="en-IL"/>
            </w:rPr>
          </w:pPr>
          <w:hyperlink w:anchor="_Toc99628571" w:history="1">
            <w:r w:rsidRPr="003F4948">
              <w:rPr>
                <w:rStyle w:val="Hyperlink"/>
                <w:rFonts w:ascii="Calibri Light" w:hAnsi="Calibri Light"/>
                <w:noProof/>
              </w:rPr>
              <w:t>6.2</w:t>
            </w:r>
            <w:r>
              <w:rPr>
                <w:rFonts w:eastAsiaTheme="minorEastAsia"/>
                <w:noProof/>
                <w:lang w:val="en-IL" w:eastAsia="en-IL"/>
              </w:rPr>
              <w:tab/>
            </w:r>
            <w:r w:rsidRPr="003F4948">
              <w:rPr>
                <w:rStyle w:val="Hyperlink"/>
                <w:rFonts w:ascii="Calibri Light" w:hAnsi="Calibri Light"/>
                <w:noProof/>
              </w:rPr>
              <w:t>sw_graph_boot60_FDK-without-separation.xml</w:t>
            </w:r>
            <w:r>
              <w:rPr>
                <w:noProof/>
                <w:webHidden/>
              </w:rPr>
              <w:tab/>
            </w:r>
            <w:r>
              <w:rPr>
                <w:noProof/>
                <w:webHidden/>
              </w:rPr>
              <w:fldChar w:fldCharType="begin"/>
            </w:r>
            <w:r>
              <w:rPr>
                <w:noProof/>
                <w:webHidden/>
              </w:rPr>
              <w:instrText xml:space="preserve"> PAGEREF _Toc99628571 \h </w:instrText>
            </w:r>
            <w:r>
              <w:rPr>
                <w:noProof/>
                <w:webHidden/>
              </w:rPr>
            </w:r>
            <w:r>
              <w:rPr>
                <w:noProof/>
                <w:webHidden/>
              </w:rPr>
              <w:fldChar w:fldCharType="separate"/>
            </w:r>
            <w:r w:rsidR="00367289">
              <w:rPr>
                <w:noProof/>
                <w:webHidden/>
              </w:rPr>
              <w:t>7</w:t>
            </w:r>
            <w:r>
              <w:rPr>
                <w:noProof/>
                <w:webHidden/>
              </w:rPr>
              <w:fldChar w:fldCharType="end"/>
            </w:r>
          </w:hyperlink>
        </w:p>
        <w:p w14:paraId="63FC6D1E" w14:textId="04360631" w:rsidR="003A0467" w:rsidRDefault="003A0467">
          <w:pPr>
            <w:pStyle w:val="TOC1"/>
            <w:tabs>
              <w:tab w:val="left" w:pos="440"/>
              <w:tab w:val="right" w:leader="dot" w:pos="8630"/>
            </w:tabs>
            <w:rPr>
              <w:rFonts w:eastAsiaTheme="minorEastAsia"/>
              <w:noProof/>
              <w:lang w:val="en-IL" w:eastAsia="en-IL"/>
            </w:rPr>
          </w:pPr>
          <w:hyperlink w:anchor="_Toc99628572" w:history="1">
            <w:r w:rsidRPr="003F4948">
              <w:rPr>
                <w:rStyle w:val="Hyperlink"/>
                <w:rFonts w:ascii="Calibri Light" w:hAnsi="Calibri Light"/>
                <w:noProof/>
              </w:rPr>
              <w:t>7</w:t>
            </w:r>
            <w:r>
              <w:rPr>
                <w:rFonts w:eastAsiaTheme="minorEastAsia"/>
                <w:noProof/>
                <w:lang w:val="en-IL" w:eastAsia="en-IL"/>
              </w:rPr>
              <w:tab/>
            </w:r>
            <w:r w:rsidRPr="003F4948">
              <w:rPr>
                <w:rStyle w:val="Hyperlink"/>
                <w:rFonts w:ascii="Calibri Light" w:hAnsi="Calibri Light"/>
                <w:noProof/>
              </w:rPr>
              <w:t>Known issues</w:t>
            </w:r>
            <w:r>
              <w:rPr>
                <w:noProof/>
                <w:webHidden/>
              </w:rPr>
              <w:tab/>
            </w:r>
            <w:r>
              <w:rPr>
                <w:noProof/>
                <w:webHidden/>
              </w:rPr>
              <w:fldChar w:fldCharType="begin"/>
            </w:r>
            <w:r>
              <w:rPr>
                <w:noProof/>
                <w:webHidden/>
              </w:rPr>
              <w:instrText xml:space="preserve"> PAGEREF _Toc99628572 \h </w:instrText>
            </w:r>
            <w:r>
              <w:rPr>
                <w:noProof/>
                <w:webHidden/>
              </w:rPr>
            </w:r>
            <w:r>
              <w:rPr>
                <w:noProof/>
                <w:webHidden/>
              </w:rPr>
              <w:fldChar w:fldCharType="separate"/>
            </w:r>
            <w:r w:rsidR="00367289">
              <w:rPr>
                <w:noProof/>
                <w:webHidden/>
              </w:rPr>
              <w:t>7</w:t>
            </w:r>
            <w:r>
              <w:rPr>
                <w:noProof/>
                <w:webHidden/>
              </w:rPr>
              <w:fldChar w:fldCharType="end"/>
            </w:r>
          </w:hyperlink>
        </w:p>
        <w:p w14:paraId="070D9B0B" w14:textId="65F308E4" w:rsidR="008F7040" w:rsidRDefault="00974850" w:rsidP="008F7040">
          <w:pPr>
            <w:rPr>
              <w:b/>
              <w:bCs/>
              <w:noProof/>
            </w:rPr>
          </w:pPr>
          <w:r>
            <w:rPr>
              <w:b/>
              <w:bCs/>
              <w:noProof/>
            </w:rPr>
            <w:fldChar w:fldCharType="end"/>
          </w:r>
        </w:p>
      </w:sdtContent>
    </w:sdt>
    <w:bookmarkStart w:id="0" w:name="_How_to_run" w:displacedByCustomXml="prev"/>
    <w:bookmarkEnd w:id="0" w:displacedByCustomXml="prev"/>
    <w:p w14:paraId="726A0D3E" w14:textId="17E353AC" w:rsidR="00974850" w:rsidRPr="00F165E5" w:rsidRDefault="00974850" w:rsidP="00974850">
      <w:pPr>
        <w:pStyle w:val="Heading1"/>
        <w:numPr>
          <w:ilvl w:val="0"/>
          <w:numId w:val="3"/>
        </w:numPr>
        <w:rPr>
          <w:rFonts w:ascii="Calibri Light" w:hAnsi="Calibri Light"/>
          <w:b w:val="0"/>
          <w:bCs w:val="0"/>
        </w:rPr>
      </w:pPr>
      <w:bookmarkStart w:id="1" w:name="_Toc99628559"/>
      <w:r w:rsidRPr="00F165E5">
        <w:rPr>
          <w:rFonts w:ascii="Calibri Light" w:hAnsi="Calibri Light"/>
          <w:b w:val="0"/>
          <w:bCs w:val="0"/>
        </w:rPr>
        <w:t>Introduction</w:t>
      </w:r>
      <w:bookmarkEnd w:id="1"/>
    </w:p>
    <w:p w14:paraId="5ECAD513" w14:textId="0D614BB0" w:rsidR="00974850" w:rsidRDefault="00955FED" w:rsidP="00F17DBD">
      <w:pPr>
        <w:jc w:val="both"/>
      </w:pPr>
      <w:bookmarkStart w:id="2" w:name="_Toc31630727"/>
      <w:r>
        <w:t>This is a sample application based on basic demo FDK.</w:t>
      </w:r>
    </w:p>
    <w:p w14:paraId="68A14958" w14:textId="3CBC297E" w:rsidR="00B46B5F" w:rsidRDefault="00B46B5F" w:rsidP="00F17DBD">
      <w:pPr>
        <w:jc w:val="both"/>
      </w:pPr>
      <w:proofErr w:type="gramStart"/>
      <w:r>
        <w:t>It’s</w:t>
      </w:r>
      <w:proofErr w:type="gramEnd"/>
      <w:r>
        <w:t xml:space="preserve"> location is under:</w:t>
      </w:r>
    </w:p>
    <w:p w14:paraId="19909C7E" w14:textId="5D985494" w:rsidR="00B46B5F" w:rsidRDefault="00B46B5F" w:rsidP="00F17DBD">
      <w:pPr>
        <w:jc w:val="both"/>
      </w:pPr>
      <w:r w:rsidRPr="00B46B5F">
        <w:t>nu4000c0\</w:t>
      </w:r>
      <w:proofErr w:type="spellStart"/>
      <w:r w:rsidRPr="00B46B5F">
        <w:t>src</w:t>
      </w:r>
      <w:proofErr w:type="spellEnd"/>
      <w:r w:rsidRPr="00B46B5F">
        <w:t>\</w:t>
      </w:r>
      <w:proofErr w:type="spellStart"/>
      <w:r w:rsidRPr="00B46B5F">
        <w:t>client_demo</w:t>
      </w:r>
      <w:proofErr w:type="spellEnd"/>
      <w:r w:rsidRPr="00B46B5F">
        <w:t>\</w:t>
      </w:r>
      <w:proofErr w:type="spellStart"/>
      <w:r w:rsidRPr="00B46B5F">
        <w:t>read_frame</w:t>
      </w:r>
      <w:proofErr w:type="spellEnd"/>
    </w:p>
    <w:p w14:paraId="1B4E3EAD" w14:textId="4B29F5D0" w:rsidR="00955FED" w:rsidRDefault="00955FED" w:rsidP="00F17DBD">
      <w:pPr>
        <w:jc w:val="both"/>
      </w:pPr>
      <w:r>
        <w:t xml:space="preserve">The purpose of this application is to demonstrate a simple access to a frame on ARM core. </w:t>
      </w:r>
      <w:r w:rsidR="000B48FD">
        <w:t>It is intentionally simplified so that only the important functions are activated.</w:t>
      </w:r>
    </w:p>
    <w:p w14:paraId="23C81610" w14:textId="17A4FE2A" w:rsidR="00B02582" w:rsidRDefault="00B02582" w:rsidP="00F17DBD">
      <w:pPr>
        <w:jc w:val="both"/>
      </w:pPr>
      <w:r>
        <w:t xml:space="preserve">All the processing is done on RGB channel of M4.3VN module. </w:t>
      </w:r>
    </w:p>
    <w:p w14:paraId="420ABA6C" w14:textId="3D2460D6" w:rsidR="00955FED" w:rsidRDefault="00955FED" w:rsidP="00F17DBD">
      <w:pPr>
        <w:jc w:val="both"/>
      </w:pPr>
      <w:r>
        <w:t xml:space="preserve">Via this example, developer can understand: </w:t>
      </w:r>
    </w:p>
    <w:p w14:paraId="37A3B375" w14:textId="5283ACF3" w:rsidR="00955FED" w:rsidRDefault="00955FED" w:rsidP="00F17DBD">
      <w:pPr>
        <w:pStyle w:val="ListParagraph"/>
        <w:numPr>
          <w:ilvl w:val="0"/>
          <w:numId w:val="17"/>
        </w:numPr>
        <w:jc w:val="both"/>
      </w:pPr>
      <w:r>
        <w:t>How to send messages from Host to FDK node on ARM</w:t>
      </w:r>
    </w:p>
    <w:p w14:paraId="14D55E91" w14:textId="7FD6FDE5" w:rsidR="00955FED" w:rsidRDefault="00955FED" w:rsidP="00F17DBD">
      <w:pPr>
        <w:pStyle w:val="ListParagraph"/>
        <w:numPr>
          <w:ilvl w:val="0"/>
          <w:numId w:val="17"/>
        </w:numPr>
        <w:jc w:val="both"/>
      </w:pPr>
      <w:r>
        <w:t>How to send messages from FDK</w:t>
      </w:r>
      <w:r w:rsidR="000B48FD">
        <w:t xml:space="preserve"> node on ARM towards Host</w:t>
      </w:r>
    </w:p>
    <w:p w14:paraId="75D727BC" w14:textId="626F68DA" w:rsidR="000B48FD" w:rsidRDefault="000B48FD" w:rsidP="00F17DBD">
      <w:pPr>
        <w:pStyle w:val="ListParagraph"/>
        <w:numPr>
          <w:ilvl w:val="0"/>
          <w:numId w:val="17"/>
        </w:numPr>
        <w:jc w:val="both"/>
      </w:pPr>
      <w:r>
        <w:t>How to access the frame data on ARM core, inside FDK node</w:t>
      </w:r>
    </w:p>
    <w:p w14:paraId="6716623D" w14:textId="73F3B307" w:rsidR="000B48FD" w:rsidRDefault="000B48FD" w:rsidP="00F17DBD">
      <w:pPr>
        <w:pStyle w:val="ListParagraph"/>
        <w:numPr>
          <w:ilvl w:val="0"/>
          <w:numId w:val="17"/>
        </w:numPr>
        <w:jc w:val="both"/>
      </w:pPr>
      <w:r>
        <w:t>How to separate between streams before/after FDK processing</w:t>
      </w:r>
    </w:p>
    <w:p w14:paraId="67280176" w14:textId="54AA9555" w:rsidR="000B48FD" w:rsidRDefault="000B48FD" w:rsidP="00F17DBD">
      <w:pPr>
        <w:pStyle w:val="ListParagraph"/>
        <w:numPr>
          <w:ilvl w:val="0"/>
          <w:numId w:val="17"/>
        </w:numPr>
        <w:jc w:val="both"/>
      </w:pPr>
      <w:r>
        <w:t>How to use SDK commands on Host side to activate the FDK node</w:t>
      </w:r>
    </w:p>
    <w:p w14:paraId="2F2FC98D" w14:textId="1B0BA22A" w:rsidR="0047793C" w:rsidRDefault="0047793C" w:rsidP="00F17DBD">
      <w:pPr>
        <w:jc w:val="both"/>
      </w:pPr>
      <w:r>
        <w:lastRenderedPageBreak/>
        <w:t>This example has 2 applications:</w:t>
      </w:r>
    </w:p>
    <w:p w14:paraId="2858DA62" w14:textId="43AD73BB" w:rsidR="0047793C" w:rsidRDefault="0047793C" w:rsidP="00F17DBD">
      <w:pPr>
        <w:pStyle w:val="ListParagraph"/>
        <w:numPr>
          <w:ilvl w:val="0"/>
          <w:numId w:val="17"/>
        </w:numPr>
        <w:jc w:val="both"/>
      </w:pPr>
      <w:r>
        <w:t>“Target” application that runs on ARM core and implements the FDK node</w:t>
      </w:r>
    </w:p>
    <w:p w14:paraId="1E3AE21A" w14:textId="21BD81A8" w:rsidR="0047793C" w:rsidRPr="00BF6CB3" w:rsidRDefault="0047793C" w:rsidP="00F17DBD">
      <w:pPr>
        <w:pStyle w:val="ListParagraph"/>
        <w:numPr>
          <w:ilvl w:val="0"/>
          <w:numId w:val="17"/>
        </w:numPr>
        <w:jc w:val="both"/>
      </w:pPr>
      <w:r>
        <w:t>“Host” application that runs on Windows machine and implements control – activation and display of the FDK streams.</w:t>
      </w:r>
    </w:p>
    <w:p w14:paraId="3F7C3200" w14:textId="62407A27" w:rsidR="00974850" w:rsidRDefault="002A3D36" w:rsidP="00F17DBD">
      <w:pPr>
        <w:pStyle w:val="Heading1"/>
        <w:numPr>
          <w:ilvl w:val="0"/>
          <w:numId w:val="3"/>
        </w:numPr>
        <w:jc w:val="both"/>
        <w:rPr>
          <w:rFonts w:ascii="Calibri Light" w:hAnsi="Calibri Light"/>
          <w:b w:val="0"/>
          <w:bCs w:val="0"/>
        </w:rPr>
      </w:pPr>
      <w:bookmarkStart w:id="3" w:name="_Toc99628560"/>
      <w:r>
        <w:rPr>
          <w:rFonts w:ascii="Calibri Light" w:hAnsi="Calibri Light"/>
          <w:b w:val="0"/>
          <w:bCs w:val="0"/>
        </w:rPr>
        <w:t>ARM core application</w:t>
      </w:r>
      <w:bookmarkEnd w:id="3"/>
      <w:r w:rsidR="00974850">
        <w:rPr>
          <w:rFonts w:ascii="Calibri Light" w:hAnsi="Calibri Light"/>
          <w:b w:val="0"/>
          <w:bCs w:val="0"/>
        </w:rPr>
        <w:t xml:space="preserve"> </w:t>
      </w:r>
    </w:p>
    <w:bookmarkEnd w:id="2"/>
    <w:p w14:paraId="20715076" w14:textId="4B093DA4" w:rsidR="00974850" w:rsidRDefault="00EB694A" w:rsidP="00F17DBD">
      <w:pPr>
        <w:jc w:val="both"/>
      </w:pPr>
      <w:r>
        <w:t xml:space="preserve">ARM code implementation is in the </w:t>
      </w:r>
      <w:proofErr w:type="spellStart"/>
      <w:r w:rsidR="00B02582" w:rsidRPr="00B02582">
        <w:t>basic_demo_gp.c</w:t>
      </w:r>
      <w:proofErr w:type="spellEnd"/>
      <w:r w:rsidR="00B02582">
        <w:t xml:space="preserve"> file.</w:t>
      </w:r>
    </w:p>
    <w:p w14:paraId="3C8E88EE" w14:textId="042BB8EF" w:rsidR="009253BF" w:rsidRDefault="009253BF" w:rsidP="00F17DBD">
      <w:pPr>
        <w:jc w:val="both"/>
      </w:pPr>
      <w:r>
        <w:t>The node is activated by Host sending message, that contains parameters for processing and enable bit.</w:t>
      </w:r>
    </w:p>
    <w:p w14:paraId="1C624FB7" w14:textId="7F6C90EC" w:rsidR="009253BF" w:rsidRDefault="009253BF" w:rsidP="00F17DBD">
      <w:pPr>
        <w:jc w:val="both"/>
      </w:pPr>
      <w:r>
        <w:t xml:space="preserve">After initial activation, no host commands are sent to ARM core, it acts </w:t>
      </w:r>
      <w:proofErr w:type="spellStart"/>
      <w:r>
        <w:t>indepenetly</w:t>
      </w:r>
      <w:proofErr w:type="spellEnd"/>
      <w:r>
        <w:t xml:space="preserve">. </w:t>
      </w:r>
    </w:p>
    <w:p w14:paraId="0300B00A" w14:textId="7FDCD790" w:rsidR="00F334DF" w:rsidRDefault="00F334DF" w:rsidP="00F17DBD">
      <w:pPr>
        <w:jc w:val="both"/>
      </w:pPr>
      <w:r>
        <w:t xml:space="preserve">FDK node operate parameters inputs array includes 2 </w:t>
      </w:r>
      <w:proofErr w:type="spellStart"/>
      <w:r>
        <w:t>fileds</w:t>
      </w:r>
      <w:proofErr w:type="spellEnd"/>
      <w:r>
        <w:t>:</w:t>
      </w:r>
    </w:p>
    <w:p w14:paraId="56469CEE" w14:textId="2AA921F9" w:rsidR="00F334DF" w:rsidRDefault="00F334DF" w:rsidP="00F17DBD">
      <w:pPr>
        <w:jc w:val="both"/>
      </w:pPr>
      <w:r w:rsidRPr="00F334DF">
        <w:t>[DATA_RGB_INPUT][DATA_RAW_OUTPUT]</w:t>
      </w:r>
    </w:p>
    <w:p w14:paraId="7C71182F" w14:textId="471CE4F0" w:rsidR="009246BA" w:rsidRDefault="00F334DF" w:rsidP="004B0536">
      <w:pPr>
        <w:pStyle w:val="ListParagraph"/>
        <w:numPr>
          <w:ilvl w:val="0"/>
          <w:numId w:val="21"/>
        </w:numPr>
        <w:jc w:val="both"/>
      </w:pPr>
      <w:r w:rsidRPr="00F334DF">
        <w:t>DATA_RGB_INPUT</w:t>
      </w:r>
      <w:r>
        <w:t xml:space="preserve"> is the frame that arrives from RGB camera</w:t>
      </w:r>
      <w:r w:rsidR="009246BA">
        <w:t>.</w:t>
      </w:r>
    </w:p>
    <w:p w14:paraId="55E6210F" w14:textId="0F8CD037" w:rsidR="00F334DF" w:rsidRDefault="00F334DF" w:rsidP="004B0536">
      <w:pPr>
        <w:pStyle w:val="ListParagraph"/>
        <w:numPr>
          <w:ilvl w:val="0"/>
          <w:numId w:val="21"/>
        </w:numPr>
        <w:jc w:val="both"/>
      </w:pPr>
      <w:r w:rsidRPr="00F334DF">
        <w:t>DATA_RAW_OUTPUT</w:t>
      </w:r>
      <w:r>
        <w:t xml:space="preserve"> is data object which is created, </w:t>
      </w:r>
      <w:proofErr w:type="gramStart"/>
      <w:r>
        <w:t>updated</w:t>
      </w:r>
      <w:proofErr w:type="gramEnd"/>
      <w:r>
        <w:t xml:space="preserve"> and sent to host application.</w:t>
      </w:r>
    </w:p>
    <w:p w14:paraId="6302DD89" w14:textId="5D5B6B37" w:rsidR="00B02582" w:rsidRDefault="00B24542" w:rsidP="00F17DBD">
      <w:pPr>
        <w:jc w:val="both"/>
      </w:pPr>
      <w:r>
        <w:t xml:space="preserve">When a new frame arrives from RGB camera, </w:t>
      </w:r>
      <w:proofErr w:type="spellStart"/>
      <w:r w:rsidR="00B46B5F" w:rsidRPr="00F17DBD">
        <w:rPr>
          <w:rFonts w:ascii="Consolas" w:hAnsi="Consolas"/>
        </w:rPr>
        <w:t>BASIC_DEMO_operate</w:t>
      </w:r>
      <w:proofErr w:type="spellEnd"/>
      <w:r w:rsidR="00B46B5F" w:rsidRPr="00F17DBD">
        <w:rPr>
          <w:rFonts w:ascii="Consolas" w:hAnsi="Consolas"/>
        </w:rPr>
        <w:t>(</w:t>
      </w:r>
      <w:proofErr w:type="spellStart"/>
      <w:r w:rsidR="00B46B5F" w:rsidRPr="00F17DBD">
        <w:rPr>
          <w:rFonts w:ascii="Consolas" w:hAnsi="Consolas"/>
        </w:rPr>
        <w:t>inu_fdkH</w:t>
      </w:r>
      <w:proofErr w:type="spellEnd"/>
      <w:r w:rsidR="00B46B5F" w:rsidRPr="00F17DBD">
        <w:rPr>
          <w:rFonts w:ascii="Consolas" w:hAnsi="Consolas"/>
        </w:rPr>
        <w:t xml:space="preserve"> </w:t>
      </w:r>
      <w:proofErr w:type="spellStart"/>
      <w:r w:rsidR="00B46B5F" w:rsidRPr="00F17DBD">
        <w:rPr>
          <w:rFonts w:ascii="Consolas" w:hAnsi="Consolas"/>
        </w:rPr>
        <w:t>meH</w:t>
      </w:r>
      <w:proofErr w:type="spellEnd"/>
      <w:r w:rsidR="00B46B5F" w:rsidRPr="00F17DBD">
        <w:rPr>
          <w:rFonts w:ascii="Consolas" w:hAnsi="Consolas"/>
        </w:rPr>
        <w:t>, inu_function__</w:t>
      </w:r>
      <w:proofErr w:type="spellStart"/>
      <w:r w:rsidR="00B46B5F" w:rsidRPr="00F17DBD">
        <w:rPr>
          <w:rFonts w:ascii="Consolas" w:hAnsi="Consolas"/>
        </w:rPr>
        <w:t>operateParamsT</w:t>
      </w:r>
      <w:proofErr w:type="spellEnd"/>
      <w:r w:rsidR="00B46B5F" w:rsidRPr="00F17DBD">
        <w:rPr>
          <w:rFonts w:ascii="Consolas" w:hAnsi="Consolas"/>
        </w:rPr>
        <w:t xml:space="preserve"> *</w:t>
      </w:r>
      <w:proofErr w:type="spellStart"/>
      <w:r w:rsidR="00B46B5F" w:rsidRPr="00F17DBD">
        <w:rPr>
          <w:rFonts w:ascii="Consolas" w:hAnsi="Consolas"/>
        </w:rPr>
        <w:t>paramsP</w:t>
      </w:r>
      <w:proofErr w:type="spellEnd"/>
      <w:r w:rsidR="00B46B5F" w:rsidRPr="00F17DBD">
        <w:rPr>
          <w:rFonts w:ascii="Consolas" w:hAnsi="Consolas"/>
        </w:rPr>
        <w:t>)</w:t>
      </w:r>
      <w:r w:rsidR="00B46B5F">
        <w:t xml:space="preserve"> function is called.</w:t>
      </w:r>
    </w:p>
    <w:p w14:paraId="172D03C9" w14:textId="4B3CB215" w:rsidR="00B46B5F" w:rsidRDefault="00B46B5F" w:rsidP="00F17DBD">
      <w:pPr>
        <w:jc w:val="both"/>
      </w:pPr>
      <w:r>
        <w:t>This function creates new data</w:t>
      </w:r>
      <w:r w:rsidR="00F334DF">
        <w:t xml:space="preserve"> object, from type ‘RAW_DATA’</w:t>
      </w:r>
      <w:r>
        <w:t xml:space="preserve">, </w:t>
      </w:r>
      <w:r w:rsidR="009253BF">
        <w:t>that will be sent to Host after some processing is done on the frame</w:t>
      </w:r>
      <w:r w:rsidR="00F334DF">
        <w:t xml:space="preserve"> (</w:t>
      </w:r>
      <w:r w:rsidR="00F334DF" w:rsidRPr="00F334DF">
        <w:t>DATA_RAW_OUTPUT</w:t>
      </w:r>
      <w:r w:rsidR="00F334DF">
        <w:t>)</w:t>
      </w:r>
      <w:r w:rsidR="009253BF">
        <w:t>.</w:t>
      </w:r>
    </w:p>
    <w:p w14:paraId="6A0BAACC" w14:textId="28E9179B" w:rsidR="00F334DF" w:rsidRDefault="00F334DF" w:rsidP="00F17DBD">
      <w:pPr>
        <w:jc w:val="both"/>
      </w:pPr>
      <w:r>
        <w:t xml:space="preserve">After the data object is created, </w:t>
      </w:r>
      <w:r w:rsidR="009246BA">
        <w:t xml:space="preserve">we access </w:t>
      </w:r>
      <w:r w:rsidR="009246BA" w:rsidRPr="009246BA">
        <w:t>DATA_RGB_INPUT</w:t>
      </w:r>
      <w:r w:rsidR="004B0536">
        <w:t xml:space="preserve">, do a simple processing on it and call the </w:t>
      </w:r>
      <w:proofErr w:type="spellStart"/>
      <w:r w:rsidR="004B0536" w:rsidRPr="004B0536">
        <w:rPr>
          <w:rFonts w:ascii="Consolas" w:hAnsi="Consolas"/>
        </w:rPr>
        <w:t>BASIC_DEMO_finish_operate</w:t>
      </w:r>
      <w:proofErr w:type="spellEnd"/>
      <w:r w:rsidR="004B0536" w:rsidRPr="004B0536">
        <w:rPr>
          <w:rFonts w:ascii="Consolas" w:hAnsi="Consolas"/>
        </w:rPr>
        <w:t>(</w:t>
      </w:r>
      <w:proofErr w:type="spellStart"/>
      <w:r w:rsidR="004B0536" w:rsidRPr="004B0536">
        <w:rPr>
          <w:rFonts w:ascii="Consolas" w:hAnsi="Consolas"/>
        </w:rPr>
        <w:t>meH</w:t>
      </w:r>
      <w:proofErr w:type="spellEnd"/>
      <w:r w:rsidR="004B0536" w:rsidRPr="004B0536">
        <w:rPr>
          <w:rFonts w:ascii="Consolas" w:hAnsi="Consolas"/>
        </w:rPr>
        <w:t xml:space="preserve">, </w:t>
      </w:r>
      <w:proofErr w:type="spellStart"/>
      <w:r w:rsidR="004B0536" w:rsidRPr="004B0536">
        <w:rPr>
          <w:rFonts w:ascii="Consolas" w:hAnsi="Consolas"/>
        </w:rPr>
        <w:t>paramsP</w:t>
      </w:r>
      <w:proofErr w:type="spellEnd"/>
      <w:r w:rsidR="004B0536" w:rsidRPr="004B0536">
        <w:rPr>
          <w:rFonts w:ascii="Consolas" w:hAnsi="Consolas"/>
        </w:rPr>
        <w:t>)</w:t>
      </w:r>
      <w:r w:rsidR="004B0536">
        <w:t xml:space="preserve"> function.</w:t>
      </w:r>
    </w:p>
    <w:p w14:paraId="113B6F60" w14:textId="54E2CDD2" w:rsidR="00B41CB6" w:rsidRDefault="00B41CB6" w:rsidP="00F17DBD">
      <w:pPr>
        <w:jc w:val="both"/>
      </w:pPr>
      <w:proofErr w:type="spellStart"/>
      <w:r w:rsidRPr="00B41CB6">
        <w:rPr>
          <w:rFonts w:ascii="Consolas" w:hAnsi="Consolas"/>
        </w:rPr>
        <w:t>BASIC_DEMO_finish_operate</w:t>
      </w:r>
      <w:proofErr w:type="spellEnd"/>
      <w:r w:rsidRPr="00B41CB6">
        <w:rPr>
          <w:rFonts w:ascii="Consolas" w:hAnsi="Consolas"/>
        </w:rPr>
        <w:t>(</w:t>
      </w:r>
      <w:proofErr w:type="spellStart"/>
      <w:r w:rsidRPr="00B41CB6">
        <w:rPr>
          <w:rFonts w:ascii="Consolas" w:hAnsi="Consolas"/>
        </w:rPr>
        <w:t>meH</w:t>
      </w:r>
      <w:proofErr w:type="spellEnd"/>
      <w:r w:rsidRPr="00B41CB6">
        <w:rPr>
          <w:rFonts w:ascii="Consolas" w:hAnsi="Consolas"/>
        </w:rPr>
        <w:t xml:space="preserve">, </w:t>
      </w:r>
      <w:proofErr w:type="spellStart"/>
      <w:r w:rsidRPr="00B41CB6">
        <w:rPr>
          <w:rFonts w:ascii="Consolas" w:hAnsi="Consolas"/>
        </w:rPr>
        <w:t>paramsP</w:t>
      </w:r>
      <w:proofErr w:type="spellEnd"/>
      <w:r w:rsidRPr="00B41CB6">
        <w:rPr>
          <w:rFonts w:ascii="Consolas" w:hAnsi="Consolas"/>
        </w:rPr>
        <w:t>)</w:t>
      </w:r>
      <w:r>
        <w:t xml:space="preserve"> function assigns calculated values to the message that is sent in </w:t>
      </w:r>
      <w:r w:rsidRPr="00F334DF">
        <w:t>DATA_RAW_OUTPUT</w:t>
      </w:r>
      <w:r>
        <w:t xml:space="preserve"> and releases the data.</w:t>
      </w:r>
    </w:p>
    <w:p w14:paraId="36287B56" w14:textId="168832B3" w:rsidR="00974850" w:rsidRPr="009A74C2" w:rsidRDefault="0047793C" w:rsidP="00F17DBD">
      <w:pPr>
        <w:pStyle w:val="Heading1"/>
        <w:numPr>
          <w:ilvl w:val="0"/>
          <w:numId w:val="3"/>
        </w:numPr>
        <w:jc w:val="both"/>
        <w:rPr>
          <w:rFonts w:ascii="Calibri Light" w:hAnsi="Calibri Light"/>
          <w:b w:val="0"/>
          <w:bCs w:val="0"/>
        </w:rPr>
      </w:pPr>
      <w:bookmarkStart w:id="4" w:name="_Toc99628561"/>
      <w:r>
        <w:rPr>
          <w:rFonts w:ascii="Calibri Light" w:hAnsi="Calibri Light"/>
          <w:b w:val="0"/>
          <w:bCs w:val="0"/>
        </w:rPr>
        <w:t>Windows host application</w:t>
      </w:r>
      <w:bookmarkEnd w:id="4"/>
      <w:r>
        <w:rPr>
          <w:rFonts w:ascii="Calibri Light" w:hAnsi="Calibri Light"/>
          <w:b w:val="0"/>
          <w:bCs w:val="0"/>
        </w:rPr>
        <w:t xml:space="preserve"> </w:t>
      </w:r>
    </w:p>
    <w:p w14:paraId="6DFD7091" w14:textId="2B2A0244" w:rsidR="00695B05" w:rsidRDefault="00695B05" w:rsidP="003D37D6">
      <w:r>
        <w:t>Windows host application</w:t>
      </w:r>
      <w:r w:rsidR="00974850">
        <w:t xml:space="preserve"> uses “User Defined Stream” API on Host side, that enables</w:t>
      </w:r>
      <w:r>
        <w:t>:</w:t>
      </w:r>
    </w:p>
    <w:p w14:paraId="05A5ACA5" w14:textId="03D79BBC" w:rsidR="00695B05" w:rsidRDefault="00695B05" w:rsidP="003D37D6">
      <w:pPr>
        <w:pStyle w:val="ListParagraph"/>
        <w:numPr>
          <w:ilvl w:val="0"/>
          <w:numId w:val="22"/>
        </w:numPr>
      </w:pPr>
      <w:r>
        <w:t>To start FDK streams</w:t>
      </w:r>
    </w:p>
    <w:p w14:paraId="0C1FC587" w14:textId="31096727" w:rsidR="00974850" w:rsidRDefault="00695B05" w:rsidP="003D37D6">
      <w:pPr>
        <w:pStyle w:val="ListParagraph"/>
        <w:numPr>
          <w:ilvl w:val="0"/>
          <w:numId w:val="22"/>
        </w:numPr>
      </w:pPr>
      <w:r>
        <w:t>T</w:t>
      </w:r>
      <w:r w:rsidR="00974850">
        <w:t xml:space="preserve">o </w:t>
      </w:r>
      <w:r>
        <w:t>send pre-defined</w:t>
      </w:r>
      <w:r w:rsidR="00974850">
        <w:t xml:space="preserve"> data structures </w:t>
      </w:r>
      <w:r>
        <w:t>to ARM core, in this case the ROI that will be needed for processing.</w:t>
      </w:r>
    </w:p>
    <w:p w14:paraId="39E98524" w14:textId="2517BF18" w:rsidR="00974850" w:rsidRDefault="00906394" w:rsidP="003D37D6">
      <w:pPr>
        <w:pStyle w:val="ListParagraph"/>
        <w:numPr>
          <w:ilvl w:val="0"/>
          <w:numId w:val="22"/>
        </w:numPr>
      </w:pPr>
      <w:r>
        <w:t>To receive the data sent from ARM core as callbacks.</w:t>
      </w:r>
    </w:p>
    <w:p w14:paraId="34B2E57E" w14:textId="3ECDB5C2" w:rsidR="006C7F6A" w:rsidRDefault="006C7F6A" w:rsidP="006C7F6A">
      <w:pPr>
        <w:pStyle w:val="ListParagraph"/>
        <w:numPr>
          <w:ilvl w:val="0"/>
          <w:numId w:val="22"/>
        </w:numPr>
        <w:autoSpaceDE w:val="0"/>
        <w:autoSpaceDN w:val="0"/>
        <w:adjustRightInd w:val="0"/>
        <w:spacing w:after="0" w:line="240" w:lineRule="auto"/>
        <w:jc w:val="both"/>
      </w:pPr>
      <w:r>
        <w:t xml:space="preserve">To send message to Target with different parameters, modify the structure values inside </w:t>
      </w:r>
      <w:r w:rsidR="00461EEB" w:rsidRPr="00461EEB">
        <w:t>BasicDemoHost.sln</w:t>
      </w:r>
      <w:r w:rsidR="00461EEB">
        <w:t xml:space="preserve"> </w:t>
      </w:r>
      <w:r w:rsidR="00461EEB">
        <w:rPr>
          <w:rFonts w:ascii="Consolas" w:hAnsi="Consolas" w:cs="Consolas"/>
          <w:color w:val="000000"/>
          <w:sz w:val="19"/>
          <w:szCs w:val="19"/>
          <w:lang w:val="en-IL"/>
        </w:rPr>
        <w:t>Execute()</w:t>
      </w:r>
      <w:r w:rsidR="00461EEB">
        <w:rPr>
          <w:rFonts w:ascii="Consolas" w:hAnsi="Consolas" w:cs="Consolas"/>
          <w:color w:val="000000"/>
          <w:sz w:val="19"/>
          <w:szCs w:val="19"/>
        </w:rPr>
        <w:t xml:space="preserve"> </w:t>
      </w:r>
      <w:r>
        <w:t>function</w:t>
      </w:r>
      <w:r w:rsidR="00461EEB">
        <w:t xml:space="preserve"> </w:t>
      </w:r>
      <w:r>
        <w:t>and rebuild the solution:</w:t>
      </w:r>
    </w:p>
    <w:p w14:paraId="4E1AE1E6" w14:textId="77777777" w:rsidR="006C7F6A" w:rsidRDefault="006C7F6A" w:rsidP="006C7F6A">
      <w:pPr>
        <w:pStyle w:val="ListParagraph"/>
        <w:autoSpaceDE w:val="0"/>
        <w:autoSpaceDN w:val="0"/>
        <w:adjustRightInd w:val="0"/>
        <w:spacing w:after="0" w:line="240" w:lineRule="auto"/>
        <w:jc w:val="both"/>
      </w:pPr>
    </w:p>
    <w:p w14:paraId="78590733" w14:textId="77777777" w:rsidR="006C7F6A" w:rsidRPr="003C63EE" w:rsidRDefault="006C7F6A" w:rsidP="00FA2E39">
      <w:pPr>
        <w:autoSpaceDE w:val="0"/>
        <w:autoSpaceDN w:val="0"/>
        <w:adjustRightInd w:val="0"/>
        <w:spacing w:after="0" w:line="240" w:lineRule="auto"/>
        <w:ind w:left="720"/>
        <w:jc w:val="both"/>
        <w:rPr>
          <w:rFonts w:ascii="Consolas" w:hAnsi="Consolas" w:cs="Consolas"/>
          <w:color w:val="000000"/>
          <w:sz w:val="19"/>
          <w:szCs w:val="19"/>
          <w:lang w:val="en-IL"/>
        </w:rPr>
      </w:pPr>
      <w:proofErr w:type="spellStart"/>
      <w:r w:rsidRPr="003C63EE">
        <w:rPr>
          <w:rFonts w:ascii="Consolas" w:hAnsi="Consolas" w:cs="Consolas"/>
          <w:color w:val="2B91AF"/>
          <w:sz w:val="19"/>
          <w:szCs w:val="19"/>
          <w:lang w:val="en-IL"/>
        </w:rPr>
        <w:t>BASIC_DEMO_hostGpMsgStructT</w:t>
      </w:r>
      <w:proofErr w:type="spellEnd"/>
      <w:r w:rsidRPr="003C63EE">
        <w:rPr>
          <w:rFonts w:ascii="Consolas" w:hAnsi="Consolas" w:cs="Consolas"/>
          <w:color w:val="000000"/>
          <w:sz w:val="19"/>
          <w:szCs w:val="19"/>
          <w:lang w:val="en-IL"/>
        </w:rPr>
        <w:t xml:space="preserve"> </w:t>
      </w:r>
      <w:proofErr w:type="spellStart"/>
      <w:proofErr w:type="gramStart"/>
      <w:r w:rsidRPr="003C63EE">
        <w:rPr>
          <w:rFonts w:ascii="Consolas" w:hAnsi="Consolas" w:cs="Consolas"/>
          <w:color w:val="000000"/>
          <w:sz w:val="19"/>
          <w:szCs w:val="19"/>
          <w:lang w:val="en-IL"/>
        </w:rPr>
        <w:t>hostGPmsg</w:t>
      </w:r>
      <w:proofErr w:type="spellEnd"/>
      <w:r w:rsidRPr="003C63EE">
        <w:rPr>
          <w:rFonts w:ascii="Consolas" w:hAnsi="Consolas" w:cs="Consolas"/>
          <w:color w:val="000000"/>
          <w:sz w:val="19"/>
          <w:szCs w:val="19"/>
          <w:lang w:val="en-IL"/>
        </w:rPr>
        <w:t>;</w:t>
      </w:r>
      <w:proofErr w:type="gramEnd"/>
    </w:p>
    <w:p w14:paraId="0A7616C8" w14:textId="3FB02B7C" w:rsidR="006C7F6A" w:rsidRPr="003C63EE" w:rsidRDefault="006C7F6A" w:rsidP="00FA2E39">
      <w:pPr>
        <w:autoSpaceDE w:val="0"/>
        <w:autoSpaceDN w:val="0"/>
        <w:adjustRightInd w:val="0"/>
        <w:spacing w:after="0" w:line="240" w:lineRule="auto"/>
        <w:ind w:left="720"/>
        <w:jc w:val="both"/>
        <w:rPr>
          <w:rFonts w:ascii="Consolas" w:hAnsi="Consolas" w:cs="Consolas"/>
          <w:color w:val="000000"/>
          <w:sz w:val="19"/>
          <w:szCs w:val="19"/>
          <w:lang w:val="en-IL"/>
        </w:rPr>
      </w:pPr>
      <w:proofErr w:type="spellStart"/>
      <w:r w:rsidRPr="003C63EE">
        <w:rPr>
          <w:rFonts w:ascii="Consolas" w:hAnsi="Consolas" w:cs="Consolas"/>
          <w:color w:val="000000"/>
          <w:sz w:val="19"/>
          <w:szCs w:val="19"/>
          <w:lang w:val="en-IL"/>
        </w:rPr>
        <w:t>memset</w:t>
      </w:r>
      <w:proofErr w:type="spellEnd"/>
      <w:r w:rsidRPr="003C63EE">
        <w:rPr>
          <w:rFonts w:ascii="Consolas" w:hAnsi="Consolas" w:cs="Consolas"/>
          <w:color w:val="000000"/>
          <w:sz w:val="19"/>
          <w:szCs w:val="19"/>
          <w:lang w:val="en-IL"/>
        </w:rPr>
        <w:t>(&amp;hostGPmsg,0,</w:t>
      </w:r>
      <w:r w:rsidRPr="003C63EE">
        <w:rPr>
          <w:rFonts w:ascii="Consolas" w:hAnsi="Consolas" w:cs="Consolas"/>
          <w:color w:val="0000FF"/>
          <w:sz w:val="19"/>
          <w:szCs w:val="19"/>
          <w:lang w:val="en-IL"/>
        </w:rPr>
        <w:t>sizeof</w:t>
      </w:r>
      <w:r w:rsidRPr="003C63EE">
        <w:rPr>
          <w:rFonts w:ascii="Consolas" w:hAnsi="Consolas" w:cs="Consolas"/>
          <w:color w:val="000000"/>
          <w:sz w:val="19"/>
          <w:szCs w:val="19"/>
          <w:lang w:val="en-IL"/>
        </w:rPr>
        <w:t>(</w:t>
      </w:r>
      <w:proofErr w:type="spellStart"/>
      <w:r w:rsidRPr="003C63EE">
        <w:rPr>
          <w:rFonts w:ascii="Consolas" w:hAnsi="Consolas" w:cs="Consolas"/>
          <w:color w:val="2B91AF"/>
          <w:sz w:val="19"/>
          <w:szCs w:val="19"/>
          <w:lang w:val="en-IL"/>
        </w:rPr>
        <w:t>BASIC_DEMO_hostGpMsgStructT</w:t>
      </w:r>
      <w:proofErr w:type="spellEnd"/>
      <w:r w:rsidRPr="003C63EE">
        <w:rPr>
          <w:rFonts w:ascii="Consolas" w:hAnsi="Consolas" w:cs="Consolas"/>
          <w:color w:val="000000"/>
          <w:sz w:val="19"/>
          <w:szCs w:val="19"/>
          <w:lang w:val="en-IL"/>
        </w:rPr>
        <w:t>)</w:t>
      </w:r>
      <w:proofErr w:type="gramStart"/>
      <w:r w:rsidRPr="003C63EE">
        <w:rPr>
          <w:rFonts w:ascii="Consolas" w:hAnsi="Consolas" w:cs="Consolas"/>
          <w:color w:val="000000"/>
          <w:sz w:val="19"/>
          <w:szCs w:val="19"/>
          <w:lang w:val="en-IL"/>
        </w:rPr>
        <w:t>);</w:t>
      </w:r>
      <w:proofErr w:type="gramEnd"/>
    </w:p>
    <w:p w14:paraId="6F54B5D1" w14:textId="462F6CF0" w:rsidR="006C7F6A" w:rsidRPr="003C63EE" w:rsidRDefault="006C7F6A" w:rsidP="00FA2E39">
      <w:pPr>
        <w:autoSpaceDE w:val="0"/>
        <w:autoSpaceDN w:val="0"/>
        <w:adjustRightInd w:val="0"/>
        <w:spacing w:after="0" w:line="240" w:lineRule="auto"/>
        <w:ind w:left="720"/>
        <w:jc w:val="both"/>
        <w:rPr>
          <w:rFonts w:ascii="Consolas" w:hAnsi="Consolas" w:cs="Consolas"/>
          <w:color w:val="000000"/>
          <w:sz w:val="19"/>
          <w:szCs w:val="19"/>
          <w:lang w:val="en-IL"/>
        </w:rPr>
      </w:pPr>
      <w:proofErr w:type="spellStart"/>
      <w:r w:rsidRPr="003C63EE">
        <w:rPr>
          <w:rFonts w:ascii="Consolas" w:hAnsi="Consolas" w:cs="Consolas"/>
          <w:color w:val="000000"/>
          <w:sz w:val="19"/>
          <w:szCs w:val="19"/>
          <w:lang w:val="en-IL"/>
        </w:rPr>
        <w:t>hostGPmsg.algInfo.enable</w:t>
      </w:r>
      <w:proofErr w:type="spellEnd"/>
      <w:r w:rsidRPr="003C63EE">
        <w:rPr>
          <w:rFonts w:ascii="Consolas" w:hAnsi="Consolas" w:cs="Consolas"/>
          <w:color w:val="000000"/>
          <w:sz w:val="19"/>
          <w:szCs w:val="19"/>
          <w:lang w:val="en-IL"/>
        </w:rPr>
        <w:t xml:space="preserve"> = </w:t>
      </w:r>
      <w:proofErr w:type="gramStart"/>
      <w:r w:rsidRPr="003C63EE">
        <w:rPr>
          <w:rFonts w:ascii="Consolas" w:hAnsi="Consolas" w:cs="Consolas"/>
          <w:color w:val="000000"/>
          <w:sz w:val="19"/>
          <w:szCs w:val="19"/>
          <w:lang w:val="en-IL"/>
        </w:rPr>
        <w:t>1;</w:t>
      </w:r>
      <w:proofErr w:type="gramEnd"/>
    </w:p>
    <w:p w14:paraId="1FD017DA" w14:textId="474D9793" w:rsidR="006C7F6A" w:rsidRPr="003C63EE" w:rsidRDefault="006C7F6A" w:rsidP="00FA2E39">
      <w:pPr>
        <w:autoSpaceDE w:val="0"/>
        <w:autoSpaceDN w:val="0"/>
        <w:adjustRightInd w:val="0"/>
        <w:spacing w:after="0" w:line="240" w:lineRule="auto"/>
        <w:ind w:left="720"/>
        <w:jc w:val="both"/>
        <w:rPr>
          <w:rFonts w:ascii="Consolas" w:hAnsi="Consolas" w:cs="Consolas"/>
          <w:color w:val="000000"/>
          <w:sz w:val="19"/>
          <w:szCs w:val="19"/>
          <w:lang w:val="en-IL"/>
        </w:rPr>
      </w:pPr>
      <w:proofErr w:type="spellStart"/>
      <w:r w:rsidRPr="003C63EE">
        <w:rPr>
          <w:rFonts w:ascii="Consolas" w:hAnsi="Consolas" w:cs="Consolas"/>
          <w:color w:val="000000"/>
          <w:sz w:val="19"/>
          <w:szCs w:val="19"/>
          <w:lang w:val="en-IL"/>
        </w:rPr>
        <w:t>hostGPmsg.algInfo.startX</w:t>
      </w:r>
      <w:proofErr w:type="spellEnd"/>
      <w:r w:rsidRPr="003C63EE">
        <w:rPr>
          <w:rFonts w:ascii="Consolas" w:hAnsi="Consolas" w:cs="Consolas"/>
          <w:color w:val="000000"/>
          <w:sz w:val="19"/>
          <w:szCs w:val="19"/>
          <w:lang w:val="en-IL"/>
        </w:rPr>
        <w:t xml:space="preserve"> = </w:t>
      </w:r>
      <w:proofErr w:type="gramStart"/>
      <w:r w:rsidR="00FA2E39" w:rsidRPr="00FA2E39">
        <w:rPr>
          <w:rFonts w:ascii="Consolas" w:hAnsi="Consolas" w:cs="Consolas"/>
          <w:color w:val="000000"/>
          <w:sz w:val="19"/>
          <w:szCs w:val="19"/>
          <w:lang w:val="en-IL"/>
        </w:rPr>
        <w:t>1</w:t>
      </w:r>
      <w:r w:rsidRPr="003C63EE">
        <w:rPr>
          <w:rFonts w:ascii="Consolas" w:hAnsi="Consolas" w:cs="Consolas"/>
          <w:color w:val="000000"/>
          <w:sz w:val="19"/>
          <w:szCs w:val="19"/>
          <w:lang w:val="en-IL"/>
        </w:rPr>
        <w:t>0;</w:t>
      </w:r>
      <w:proofErr w:type="gramEnd"/>
    </w:p>
    <w:p w14:paraId="0D2FC2AA" w14:textId="1223E179" w:rsidR="006C7F6A" w:rsidRPr="003C63EE" w:rsidRDefault="006C7F6A" w:rsidP="00FA2E39">
      <w:pPr>
        <w:autoSpaceDE w:val="0"/>
        <w:autoSpaceDN w:val="0"/>
        <w:adjustRightInd w:val="0"/>
        <w:spacing w:after="0" w:line="240" w:lineRule="auto"/>
        <w:ind w:left="720"/>
        <w:jc w:val="both"/>
        <w:rPr>
          <w:rFonts w:ascii="Consolas" w:hAnsi="Consolas" w:cs="Consolas"/>
          <w:color w:val="000000"/>
          <w:sz w:val="19"/>
          <w:szCs w:val="19"/>
          <w:lang w:val="en-IL"/>
        </w:rPr>
      </w:pPr>
      <w:proofErr w:type="spellStart"/>
      <w:r w:rsidRPr="003C63EE">
        <w:rPr>
          <w:rFonts w:ascii="Consolas" w:hAnsi="Consolas" w:cs="Consolas"/>
          <w:color w:val="000000"/>
          <w:sz w:val="19"/>
          <w:szCs w:val="19"/>
          <w:lang w:val="en-IL"/>
        </w:rPr>
        <w:lastRenderedPageBreak/>
        <w:t>hostGPmsg.algInfo.startY</w:t>
      </w:r>
      <w:proofErr w:type="spellEnd"/>
      <w:r w:rsidRPr="003C63EE">
        <w:rPr>
          <w:rFonts w:ascii="Consolas" w:hAnsi="Consolas" w:cs="Consolas"/>
          <w:color w:val="000000"/>
          <w:sz w:val="19"/>
          <w:szCs w:val="19"/>
          <w:lang w:val="en-IL"/>
        </w:rPr>
        <w:t xml:space="preserve"> = </w:t>
      </w:r>
      <w:proofErr w:type="gramStart"/>
      <w:r w:rsidR="00FA2E39" w:rsidRPr="00FA2E39">
        <w:rPr>
          <w:rFonts w:ascii="Consolas" w:hAnsi="Consolas" w:cs="Consolas"/>
          <w:color w:val="000000"/>
          <w:sz w:val="19"/>
          <w:szCs w:val="19"/>
          <w:lang w:val="en-IL"/>
        </w:rPr>
        <w:t>1</w:t>
      </w:r>
      <w:r w:rsidRPr="003C63EE">
        <w:rPr>
          <w:rFonts w:ascii="Consolas" w:hAnsi="Consolas" w:cs="Consolas"/>
          <w:color w:val="000000"/>
          <w:sz w:val="19"/>
          <w:szCs w:val="19"/>
          <w:lang w:val="en-IL"/>
        </w:rPr>
        <w:t>0;</w:t>
      </w:r>
      <w:proofErr w:type="gramEnd"/>
    </w:p>
    <w:p w14:paraId="7C4BBDA2" w14:textId="2587A35B" w:rsidR="006C7F6A" w:rsidRPr="003C63EE" w:rsidRDefault="006C7F6A" w:rsidP="00FA2E39">
      <w:pPr>
        <w:autoSpaceDE w:val="0"/>
        <w:autoSpaceDN w:val="0"/>
        <w:adjustRightInd w:val="0"/>
        <w:spacing w:after="0" w:line="240" w:lineRule="auto"/>
        <w:ind w:left="720"/>
        <w:jc w:val="both"/>
        <w:rPr>
          <w:rFonts w:ascii="Consolas" w:hAnsi="Consolas" w:cs="Consolas"/>
          <w:color w:val="000000"/>
          <w:sz w:val="19"/>
          <w:szCs w:val="19"/>
          <w:lang w:val="en-IL"/>
        </w:rPr>
      </w:pPr>
      <w:proofErr w:type="spellStart"/>
      <w:r w:rsidRPr="003C63EE">
        <w:rPr>
          <w:rFonts w:ascii="Consolas" w:hAnsi="Consolas" w:cs="Consolas"/>
          <w:color w:val="000000"/>
          <w:sz w:val="19"/>
          <w:szCs w:val="19"/>
          <w:lang w:val="en-IL"/>
        </w:rPr>
        <w:t>hostGPmsg.algInfo.picWidth</w:t>
      </w:r>
      <w:proofErr w:type="spellEnd"/>
      <w:r w:rsidRPr="003C63EE">
        <w:rPr>
          <w:rFonts w:ascii="Consolas" w:hAnsi="Consolas" w:cs="Consolas"/>
          <w:color w:val="000000"/>
          <w:sz w:val="19"/>
          <w:szCs w:val="19"/>
          <w:lang w:val="en-IL"/>
        </w:rPr>
        <w:t xml:space="preserve"> = </w:t>
      </w:r>
      <w:proofErr w:type="gramStart"/>
      <w:r w:rsidR="00FA2E39">
        <w:rPr>
          <w:rFonts w:ascii="Consolas" w:hAnsi="Consolas" w:cs="Consolas"/>
          <w:color w:val="000000"/>
          <w:sz w:val="19"/>
          <w:szCs w:val="19"/>
        </w:rPr>
        <w:t>2</w:t>
      </w:r>
      <w:r w:rsidRPr="003C63EE">
        <w:rPr>
          <w:rFonts w:ascii="Consolas" w:hAnsi="Consolas" w:cs="Consolas"/>
          <w:color w:val="000000"/>
          <w:sz w:val="19"/>
          <w:szCs w:val="19"/>
          <w:lang w:val="en-IL"/>
        </w:rPr>
        <w:t>00;</w:t>
      </w:r>
      <w:proofErr w:type="gramEnd"/>
    </w:p>
    <w:p w14:paraId="05B3D45F" w14:textId="25140AFA" w:rsidR="006C7F6A" w:rsidRPr="003C63EE" w:rsidRDefault="006C7F6A" w:rsidP="00534CED">
      <w:pPr>
        <w:autoSpaceDE w:val="0"/>
        <w:autoSpaceDN w:val="0"/>
        <w:adjustRightInd w:val="0"/>
        <w:spacing w:after="0" w:line="240" w:lineRule="auto"/>
        <w:ind w:left="720"/>
        <w:jc w:val="both"/>
        <w:rPr>
          <w:rFonts w:ascii="Consolas" w:hAnsi="Consolas" w:cs="Consolas"/>
          <w:color w:val="000000"/>
          <w:sz w:val="19"/>
          <w:szCs w:val="19"/>
          <w:lang w:val="en-IL"/>
        </w:rPr>
      </w:pPr>
      <w:proofErr w:type="spellStart"/>
      <w:r w:rsidRPr="003C63EE">
        <w:rPr>
          <w:rFonts w:ascii="Consolas" w:hAnsi="Consolas" w:cs="Consolas"/>
          <w:color w:val="000000"/>
          <w:sz w:val="19"/>
          <w:szCs w:val="19"/>
          <w:lang w:val="en-IL"/>
        </w:rPr>
        <w:t>hostGPmsg.algInfo.picHeight</w:t>
      </w:r>
      <w:proofErr w:type="spellEnd"/>
      <w:r w:rsidRPr="003C63EE">
        <w:rPr>
          <w:rFonts w:ascii="Consolas" w:hAnsi="Consolas" w:cs="Consolas"/>
          <w:color w:val="000000"/>
          <w:sz w:val="19"/>
          <w:szCs w:val="19"/>
          <w:lang w:val="en-IL"/>
        </w:rPr>
        <w:t xml:space="preserve"> = </w:t>
      </w:r>
      <w:proofErr w:type="gramStart"/>
      <w:r w:rsidR="00FA2E39">
        <w:rPr>
          <w:rFonts w:ascii="Consolas" w:hAnsi="Consolas" w:cs="Consolas"/>
          <w:color w:val="000000"/>
          <w:sz w:val="19"/>
          <w:szCs w:val="19"/>
        </w:rPr>
        <w:t>2</w:t>
      </w:r>
      <w:r w:rsidRPr="003C63EE">
        <w:rPr>
          <w:rFonts w:ascii="Consolas" w:hAnsi="Consolas" w:cs="Consolas"/>
          <w:color w:val="000000"/>
          <w:sz w:val="19"/>
          <w:szCs w:val="19"/>
          <w:lang w:val="en-IL"/>
        </w:rPr>
        <w:t>00;</w:t>
      </w:r>
      <w:proofErr w:type="gramEnd"/>
    </w:p>
    <w:p w14:paraId="139F0861" w14:textId="77777777" w:rsidR="00974850" w:rsidRDefault="00974850" w:rsidP="00F17DBD">
      <w:pPr>
        <w:pStyle w:val="Heading1"/>
        <w:numPr>
          <w:ilvl w:val="0"/>
          <w:numId w:val="3"/>
        </w:numPr>
        <w:jc w:val="both"/>
        <w:rPr>
          <w:rFonts w:ascii="Calibri Light" w:hAnsi="Calibri Light"/>
          <w:b w:val="0"/>
          <w:bCs w:val="0"/>
        </w:rPr>
      </w:pPr>
      <w:bookmarkStart w:id="5" w:name="_Toc31630733"/>
      <w:bookmarkStart w:id="6" w:name="_Toc99628562"/>
      <w:r w:rsidRPr="00BE5EC1">
        <w:rPr>
          <w:rFonts w:ascii="Calibri Light" w:hAnsi="Calibri Light"/>
          <w:b w:val="0"/>
          <w:bCs w:val="0"/>
        </w:rPr>
        <w:t>SW graph</w:t>
      </w:r>
      <w:bookmarkEnd w:id="5"/>
      <w:bookmarkEnd w:id="6"/>
    </w:p>
    <w:p w14:paraId="57113E30" w14:textId="77777777" w:rsidR="00974850" w:rsidRDefault="00974850" w:rsidP="003D37D6">
      <w:r>
        <w:t xml:space="preserve">SW graph represents the data flow in the system. It defines connectivity between the function and data nodes. </w:t>
      </w:r>
    </w:p>
    <w:p w14:paraId="6BC5014C" w14:textId="77777777" w:rsidR="002E18B7" w:rsidRDefault="00974850" w:rsidP="003D37D6">
      <w:r>
        <w:t xml:space="preserve">Function node is any algorithm/functionality defined by Inuitive. </w:t>
      </w:r>
    </w:p>
    <w:p w14:paraId="4B8BA62E" w14:textId="7FCFBB7D" w:rsidR="00974850" w:rsidRDefault="00974850" w:rsidP="003D37D6">
      <w:r>
        <w:t>FDK is function node defined by the customer. It can implement any functionality on any of the NU4000 cores.</w:t>
      </w:r>
    </w:p>
    <w:p w14:paraId="47731E62" w14:textId="70DD0568" w:rsidR="00974850" w:rsidRDefault="002E18B7" w:rsidP="003D37D6">
      <w:r>
        <w:t>In this example, we provide 2 graphs, to show how it can be deployed.</w:t>
      </w:r>
    </w:p>
    <w:p w14:paraId="7A83A29C" w14:textId="748F31BC" w:rsidR="004B1780" w:rsidRPr="00A51C39" w:rsidRDefault="003A73E2" w:rsidP="00A51C39">
      <w:pPr>
        <w:pStyle w:val="Heading2"/>
        <w:numPr>
          <w:ilvl w:val="1"/>
          <w:numId w:val="3"/>
        </w:numPr>
        <w:jc w:val="both"/>
        <w:rPr>
          <w:rFonts w:ascii="Calibri Light" w:hAnsi="Calibri Light"/>
          <w:b w:val="0"/>
          <w:bCs w:val="0"/>
        </w:rPr>
      </w:pPr>
      <w:bookmarkStart w:id="7" w:name="_Toc99628563"/>
      <w:r w:rsidRPr="00A51C39">
        <w:rPr>
          <w:rFonts w:ascii="Calibri Light" w:hAnsi="Calibri Light"/>
          <w:b w:val="0"/>
          <w:bCs w:val="0"/>
        </w:rPr>
        <w:t>sw_graph_boot60_FDK.xml</w:t>
      </w:r>
      <w:bookmarkEnd w:id="7"/>
    </w:p>
    <w:p w14:paraId="6A256987" w14:textId="3478CEB2" w:rsidR="002E18B7" w:rsidRDefault="001607EF" w:rsidP="00A51C39">
      <w:pPr>
        <w:pStyle w:val="ListParagraph"/>
        <w:ind w:left="567"/>
        <w:jc w:val="both"/>
      </w:pPr>
      <w:r>
        <w:t>T</w:t>
      </w:r>
      <w:r w:rsidR="00EF48B0">
        <w:t>his is the default xml that will be loaded by host application.</w:t>
      </w:r>
      <w:r w:rsidR="000002A5">
        <w:t xml:space="preserve"> </w:t>
      </w:r>
      <w:r w:rsidR="00542E9E">
        <w:t>It enables to see the “clean” frame before processing and the processed frame.</w:t>
      </w:r>
    </w:p>
    <w:p w14:paraId="665D099F" w14:textId="63525E2A" w:rsidR="001607EF" w:rsidRDefault="001607EF" w:rsidP="00A51C39">
      <w:pPr>
        <w:spacing w:after="0"/>
        <w:ind w:left="567"/>
        <w:jc w:val="both"/>
      </w:pPr>
      <w:r>
        <w:t>The frame that is injected to FDK_1 node is an instance of IMAGE_9</w:t>
      </w:r>
      <w:r w:rsidR="00A25AFC">
        <w:t xml:space="preserve"> – we called it </w:t>
      </w:r>
      <w:r w:rsidR="00A25AFC" w:rsidRPr="00A25AFC">
        <w:t>IMAGE_9Pre Process</w:t>
      </w:r>
      <w:r w:rsidR="00A25AFC">
        <w:t>. It is the buffer on which the processing is done, while IMAGE_9 is streamed out to the host.</w:t>
      </w:r>
    </w:p>
    <w:p w14:paraId="69F34D31" w14:textId="77777777" w:rsidR="00A25AFC" w:rsidRDefault="00A25AFC" w:rsidP="00A51C39">
      <w:pPr>
        <w:spacing w:after="0"/>
        <w:ind w:left="567"/>
        <w:jc w:val="both"/>
      </w:pPr>
    </w:p>
    <w:p w14:paraId="353E2D06" w14:textId="152B70D7" w:rsidR="00A25AFC" w:rsidRDefault="00A25AFC" w:rsidP="00A51C39">
      <w:pPr>
        <w:spacing w:after="0"/>
        <w:ind w:left="567"/>
        <w:jc w:val="both"/>
      </w:pPr>
      <w:r>
        <w:t xml:space="preserve">This way there is a “clean” frame that </w:t>
      </w:r>
      <w:r w:rsidR="00BB4F39">
        <w:t>comes out of Stream_RGB and “processed” frame that comes out of Stream_out_FDK_image.</w:t>
      </w:r>
      <w:r w:rsidR="00B82F63">
        <w:t xml:space="preserve"> From camera point of view, this is of course, same frame.</w:t>
      </w:r>
    </w:p>
    <w:p w14:paraId="2FBC8E45" w14:textId="6FAAABDB" w:rsidR="00BB4F39" w:rsidRDefault="00BB4F39" w:rsidP="00A51C39">
      <w:pPr>
        <w:spacing w:after="0"/>
        <w:ind w:left="567"/>
        <w:jc w:val="both"/>
      </w:pPr>
    </w:p>
    <w:p w14:paraId="018FD2A5" w14:textId="1507722D" w:rsidR="00BB4F39" w:rsidRDefault="00BB4F39" w:rsidP="00A51C39">
      <w:pPr>
        <w:spacing w:after="0"/>
        <w:ind w:left="567"/>
        <w:jc w:val="both"/>
      </w:pPr>
      <w:r>
        <w:t>FDK_RAW_data is the other data FDK provides, the counter and clock.</w:t>
      </w:r>
    </w:p>
    <w:p w14:paraId="386D849D" w14:textId="715482C8" w:rsidR="00542E9E" w:rsidRDefault="00542E9E" w:rsidP="003D37D6">
      <w:pPr>
        <w:pStyle w:val="ListParagraph"/>
        <w:jc w:val="both"/>
      </w:pPr>
    </w:p>
    <w:p w14:paraId="522A1BA1" w14:textId="667ED03E" w:rsidR="001C1335" w:rsidRDefault="004B1780" w:rsidP="00542E9E">
      <w:pPr>
        <w:pStyle w:val="ListParagraph"/>
        <w:jc w:val="both"/>
      </w:pPr>
      <w:r>
        <w:rPr>
          <w:noProof/>
        </w:rPr>
        <w:drawing>
          <wp:inline distT="0" distB="0" distL="0" distR="0" wp14:anchorId="2A07BCE8" wp14:editId="34684B73">
            <wp:extent cx="4552122" cy="2685963"/>
            <wp:effectExtent l="0" t="0" r="1270" b="63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66622" cy="2694519"/>
                    </a:xfrm>
                    <a:prstGeom prst="rect">
                      <a:avLst/>
                    </a:prstGeom>
                  </pic:spPr>
                </pic:pic>
              </a:graphicData>
            </a:graphic>
          </wp:inline>
        </w:drawing>
      </w:r>
    </w:p>
    <w:p w14:paraId="35658D60" w14:textId="13ED64EF" w:rsidR="001C1335" w:rsidRDefault="001C1335" w:rsidP="00542E9E">
      <w:pPr>
        <w:pStyle w:val="ListParagraph"/>
        <w:jc w:val="both"/>
      </w:pPr>
    </w:p>
    <w:p w14:paraId="16986042" w14:textId="3473ECC3" w:rsidR="003A73E2" w:rsidRPr="00276D9C" w:rsidRDefault="003A73E2" w:rsidP="00276D9C">
      <w:pPr>
        <w:pStyle w:val="Heading2"/>
        <w:numPr>
          <w:ilvl w:val="1"/>
          <w:numId w:val="3"/>
        </w:numPr>
        <w:jc w:val="both"/>
        <w:rPr>
          <w:rFonts w:ascii="Calibri Light" w:hAnsi="Calibri Light"/>
          <w:b w:val="0"/>
          <w:bCs w:val="0"/>
        </w:rPr>
      </w:pPr>
      <w:bookmarkStart w:id="8" w:name="_Toc99628564"/>
      <w:r w:rsidRPr="00276D9C">
        <w:rPr>
          <w:rFonts w:ascii="Calibri Light" w:hAnsi="Calibri Light"/>
          <w:b w:val="0"/>
          <w:bCs w:val="0"/>
        </w:rPr>
        <w:lastRenderedPageBreak/>
        <w:t>sw_graph_boot60_FDK-without-separation.xml</w:t>
      </w:r>
      <w:bookmarkEnd w:id="8"/>
    </w:p>
    <w:p w14:paraId="0C40F3D8" w14:textId="6E3935CD" w:rsidR="004B1780" w:rsidRDefault="004B1780" w:rsidP="00276D9C">
      <w:pPr>
        <w:pStyle w:val="ListParagraph"/>
        <w:ind w:left="567"/>
        <w:jc w:val="both"/>
      </w:pPr>
      <w:r>
        <w:t xml:space="preserve">To change the application to use this xml, please either rename it to </w:t>
      </w:r>
      <w:r w:rsidRPr="003A73E2">
        <w:t>sw_graph_boot60_FDK.xml</w:t>
      </w:r>
      <w:r>
        <w:t xml:space="preserve"> or modify this line in the host application:</w:t>
      </w:r>
    </w:p>
    <w:p w14:paraId="23D1F5DB" w14:textId="48D19A1D" w:rsidR="004B1780" w:rsidRDefault="004B1780" w:rsidP="00276D9C">
      <w:pPr>
        <w:pStyle w:val="ListParagraph"/>
        <w:ind w:left="567"/>
        <w:jc w:val="both"/>
      </w:pPr>
      <w:proofErr w:type="spellStart"/>
      <w:r>
        <w:rPr>
          <w:rFonts w:ascii="Consolas" w:hAnsi="Consolas" w:cs="Consolas"/>
          <w:color w:val="000000"/>
          <w:sz w:val="19"/>
          <w:szCs w:val="19"/>
          <w:lang w:val="en-IL"/>
        </w:rPr>
        <w:t>inuSensorParams.GraphXmlPath</w:t>
      </w:r>
      <w:proofErr w:type="spellEnd"/>
      <w:r>
        <w:rPr>
          <w:rFonts w:ascii="Consolas" w:hAnsi="Consolas" w:cs="Consolas"/>
          <w:color w:val="000000"/>
          <w:sz w:val="19"/>
          <w:szCs w:val="19"/>
          <w:lang w:val="en-IL"/>
        </w:rPr>
        <w:t xml:space="preserve"> </w:t>
      </w:r>
      <w:r>
        <w:rPr>
          <w:rFonts w:ascii="Consolas" w:hAnsi="Consolas" w:cs="Consolas"/>
          <w:color w:val="0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build_file_name</w:t>
      </w:r>
      <w:proofErr w:type="spellEnd"/>
      <w:r>
        <w:rPr>
          <w:rFonts w:ascii="Consolas" w:hAnsi="Consolas" w:cs="Consolas"/>
          <w:color w:val="000000"/>
          <w:sz w:val="19"/>
          <w:szCs w:val="19"/>
          <w:lang w:val="en-IL"/>
        </w:rPr>
        <w:t xml:space="preserve">(2, </w:t>
      </w:r>
      <w:proofErr w:type="spellStart"/>
      <w:r>
        <w:rPr>
          <w:rFonts w:ascii="Consolas" w:hAnsi="Consolas" w:cs="Consolas"/>
          <w:color w:val="000000"/>
          <w:sz w:val="19"/>
          <w:szCs w:val="19"/>
          <w:lang w:val="en-IL"/>
        </w:rPr>
        <w:t>current_directory</w:t>
      </w:r>
      <w:proofErr w:type="spellEnd"/>
      <w:r>
        <w:rPr>
          <w:rFonts w:ascii="Consolas" w:hAnsi="Consolas" w:cs="Consolas"/>
          <w:color w:val="000000"/>
          <w:sz w:val="19"/>
          <w:szCs w:val="19"/>
          <w:lang w:val="en-IL"/>
        </w:rPr>
        <w:t xml:space="preserve">, </w:t>
      </w:r>
      <w:r>
        <w:rPr>
          <w:rFonts w:ascii="Consolas" w:hAnsi="Consolas" w:cs="Consolas"/>
          <w:color w:val="A31515"/>
          <w:sz w:val="19"/>
          <w:szCs w:val="19"/>
          <w:lang w:val="en-IL"/>
        </w:rPr>
        <w:t>"sw_graph_boot60_FDK.xml"</w:t>
      </w:r>
      <w:proofErr w:type="gramStart"/>
      <w:r>
        <w:rPr>
          <w:rFonts w:ascii="Consolas" w:hAnsi="Consolas" w:cs="Consolas"/>
          <w:color w:val="000000"/>
          <w:sz w:val="19"/>
          <w:szCs w:val="19"/>
          <w:lang w:val="en-IL"/>
        </w:rPr>
        <w:t>);</w:t>
      </w:r>
      <w:proofErr w:type="gramEnd"/>
    </w:p>
    <w:p w14:paraId="5E4ECB3B" w14:textId="10D60DB0" w:rsidR="004B1780" w:rsidRDefault="004B1780" w:rsidP="00276D9C">
      <w:pPr>
        <w:pStyle w:val="ListParagraph"/>
        <w:ind w:left="567"/>
        <w:jc w:val="both"/>
      </w:pPr>
      <w:r>
        <w:t>to:</w:t>
      </w:r>
    </w:p>
    <w:p w14:paraId="7ED7CEE2" w14:textId="192F4F57" w:rsidR="004B1780" w:rsidRDefault="008D146A" w:rsidP="00276D9C">
      <w:pPr>
        <w:pStyle w:val="ListParagraph"/>
        <w:ind w:left="567"/>
        <w:jc w:val="both"/>
        <w:rPr>
          <w:rFonts w:ascii="Consolas" w:hAnsi="Consolas" w:cs="Consolas"/>
          <w:color w:val="000000"/>
          <w:sz w:val="19"/>
          <w:szCs w:val="19"/>
          <w:lang w:val="en-IL"/>
        </w:rPr>
      </w:pPr>
      <w:proofErr w:type="spellStart"/>
      <w:r>
        <w:rPr>
          <w:rFonts w:ascii="Consolas" w:hAnsi="Consolas" w:cs="Consolas"/>
          <w:color w:val="000000"/>
          <w:sz w:val="19"/>
          <w:szCs w:val="19"/>
          <w:lang w:val="en-IL"/>
        </w:rPr>
        <w:t>inuSensorParams.GraphXmlPath</w:t>
      </w:r>
      <w:proofErr w:type="spellEnd"/>
      <w:r>
        <w:rPr>
          <w:rFonts w:ascii="Consolas" w:hAnsi="Consolas" w:cs="Consolas"/>
          <w:color w:val="000000"/>
          <w:sz w:val="19"/>
          <w:szCs w:val="19"/>
          <w:lang w:val="en-IL"/>
        </w:rPr>
        <w:t xml:space="preserve"> </w:t>
      </w:r>
      <w:r>
        <w:rPr>
          <w:rFonts w:ascii="Consolas" w:hAnsi="Consolas" w:cs="Consolas"/>
          <w:color w:val="0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build_file_name</w:t>
      </w:r>
      <w:proofErr w:type="spellEnd"/>
      <w:r>
        <w:rPr>
          <w:rFonts w:ascii="Consolas" w:hAnsi="Consolas" w:cs="Consolas"/>
          <w:color w:val="000000"/>
          <w:sz w:val="19"/>
          <w:szCs w:val="19"/>
          <w:lang w:val="en-IL"/>
        </w:rPr>
        <w:t xml:space="preserve">(2, </w:t>
      </w:r>
      <w:proofErr w:type="spellStart"/>
      <w:r>
        <w:rPr>
          <w:rFonts w:ascii="Consolas" w:hAnsi="Consolas" w:cs="Consolas"/>
          <w:color w:val="000000"/>
          <w:sz w:val="19"/>
          <w:szCs w:val="19"/>
          <w:lang w:val="en-IL"/>
        </w:rPr>
        <w:t>current_directory</w:t>
      </w:r>
      <w:proofErr w:type="spellEnd"/>
      <w:r>
        <w:rPr>
          <w:rFonts w:ascii="Consolas" w:hAnsi="Consolas" w:cs="Consolas"/>
          <w:color w:val="000000"/>
          <w:sz w:val="19"/>
          <w:szCs w:val="19"/>
          <w:lang w:val="en-IL"/>
        </w:rPr>
        <w:t xml:space="preserve">, </w:t>
      </w:r>
      <w:r>
        <w:rPr>
          <w:rFonts w:ascii="Consolas" w:hAnsi="Consolas" w:cs="Consolas"/>
          <w:color w:val="A31515"/>
          <w:sz w:val="19"/>
          <w:szCs w:val="19"/>
          <w:lang w:val="en-IL"/>
        </w:rPr>
        <w:t>"sw_graph_boot60_FDK</w:t>
      </w:r>
      <w:r w:rsidRPr="008D146A">
        <w:rPr>
          <w:rFonts w:ascii="Consolas" w:hAnsi="Consolas" w:cs="Consolas"/>
          <w:color w:val="A31515"/>
          <w:sz w:val="19"/>
          <w:szCs w:val="19"/>
          <w:lang w:val="en-IL"/>
        </w:rPr>
        <w:t>-without-separation</w:t>
      </w:r>
      <w:r>
        <w:rPr>
          <w:rFonts w:ascii="Consolas" w:hAnsi="Consolas" w:cs="Consolas"/>
          <w:color w:val="A31515"/>
          <w:sz w:val="19"/>
          <w:szCs w:val="19"/>
          <w:lang w:val="en-IL"/>
        </w:rPr>
        <w:t>.xml"</w:t>
      </w:r>
      <w:proofErr w:type="gramStart"/>
      <w:r>
        <w:rPr>
          <w:rFonts w:ascii="Consolas" w:hAnsi="Consolas" w:cs="Consolas"/>
          <w:color w:val="000000"/>
          <w:sz w:val="19"/>
          <w:szCs w:val="19"/>
          <w:lang w:val="en-IL"/>
        </w:rPr>
        <w:t>);</w:t>
      </w:r>
      <w:proofErr w:type="gramEnd"/>
    </w:p>
    <w:p w14:paraId="47038942" w14:textId="654A3E0D" w:rsidR="001607EF" w:rsidRDefault="001607EF" w:rsidP="00276D9C">
      <w:pPr>
        <w:pStyle w:val="ListParagraph"/>
        <w:ind w:left="567"/>
        <w:jc w:val="both"/>
      </w:pPr>
    </w:p>
    <w:p w14:paraId="6C3B5AE0" w14:textId="47EDEB19" w:rsidR="00B82F63" w:rsidRDefault="00B82F63" w:rsidP="00276D9C">
      <w:pPr>
        <w:pStyle w:val="ListParagraph"/>
        <w:ind w:left="567"/>
        <w:jc w:val="both"/>
      </w:pPr>
      <w:r>
        <w:t xml:space="preserve">In this option, there is no separation, the input to FDK is IMAGE_9. This is the </w:t>
      </w:r>
      <w:r w:rsidR="00C6187E">
        <w:t>buffer that gets processed, therefore there will be no “clean” frame, in both steamers we will see processed frames.</w:t>
      </w:r>
      <w:r>
        <w:t xml:space="preserve"> </w:t>
      </w:r>
    </w:p>
    <w:p w14:paraId="0E650255" w14:textId="223EE4FC" w:rsidR="00B82F63" w:rsidRPr="00074564" w:rsidRDefault="00B82F63" w:rsidP="004B1780">
      <w:pPr>
        <w:pStyle w:val="ListParagraph"/>
        <w:jc w:val="both"/>
      </w:pPr>
      <w:r>
        <w:rPr>
          <w:noProof/>
        </w:rPr>
        <w:drawing>
          <wp:inline distT="0" distB="0" distL="0" distR="0" wp14:anchorId="61E353DD" wp14:editId="669FD2C0">
            <wp:extent cx="4048902" cy="3426571"/>
            <wp:effectExtent l="0" t="0" r="8890" b="254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051147" cy="3428471"/>
                    </a:xfrm>
                    <a:prstGeom prst="rect">
                      <a:avLst/>
                    </a:prstGeom>
                  </pic:spPr>
                </pic:pic>
              </a:graphicData>
            </a:graphic>
          </wp:inline>
        </w:drawing>
      </w:r>
    </w:p>
    <w:p w14:paraId="2661701E" w14:textId="77777777" w:rsidR="00974850" w:rsidRDefault="00974850" w:rsidP="00F17DBD">
      <w:pPr>
        <w:jc w:val="both"/>
      </w:pPr>
      <w:r>
        <w:t>(</w:t>
      </w:r>
      <w:proofErr w:type="gramStart"/>
      <w:r>
        <w:t>for</w:t>
      </w:r>
      <w:proofErr w:type="gramEnd"/>
      <w:r>
        <w:t xml:space="preserve"> more information about FW graph architecture please refer to </w:t>
      </w:r>
      <w:r w:rsidRPr="00C81033">
        <w:t>FW FDK doc.pdf</w:t>
      </w:r>
      <w:r>
        <w:t>)</w:t>
      </w:r>
    </w:p>
    <w:p w14:paraId="061A9CE7" w14:textId="404FF5C4" w:rsidR="00974850" w:rsidRDefault="00566C05" w:rsidP="001529AD">
      <w:pPr>
        <w:pStyle w:val="Heading2"/>
        <w:numPr>
          <w:ilvl w:val="1"/>
          <w:numId w:val="3"/>
        </w:numPr>
        <w:jc w:val="both"/>
        <w:rPr>
          <w:rFonts w:ascii="Calibri Light" w:hAnsi="Calibri Light"/>
          <w:b w:val="0"/>
          <w:bCs w:val="0"/>
        </w:rPr>
      </w:pPr>
      <w:bookmarkStart w:id="9" w:name="_Toc99628565"/>
      <w:r w:rsidRPr="001529AD">
        <w:rPr>
          <w:rFonts w:ascii="Calibri Light" w:hAnsi="Calibri Light"/>
          <w:b w:val="0"/>
          <w:bCs w:val="0"/>
        </w:rPr>
        <w:t>Notes</w:t>
      </w:r>
      <w:bookmarkEnd w:id="9"/>
    </w:p>
    <w:p w14:paraId="56942A62" w14:textId="01C06C9E" w:rsidR="002E3E3F" w:rsidRPr="002E3E3F" w:rsidRDefault="002E3E3F" w:rsidP="002E3E3F">
      <w:r>
        <w:t xml:space="preserve">In this section, there are some notes to explain </w:t>
      </w:r>
      <w:r w:rsidR="00107BF9">
        <w:t xml:space="preserve">some </w:t>
      </w:r>
      <w:r>
        <w:t>special points of the xml.</w:t>
      </w:r>
    </w:p>
    <w:p w14:paraId="75537F68" w14:textId="0DA9CED1" w:rsidR="00243696" w:rsidRPr="00243696" w:rsidRDefault="00243696" w:rsidP="00243696">
      <w:pPr>
        <w:pStyle w:val="Heading3"/>
        <w:numPr>
          <w:ilvl w:val="2"/>
          <w:numId w:val="3"/>
        </w:numPr>
        <w:jc w:val="both"/>
        <w:rPr>
          <w:rFonts w:ascii="Calibri Light" w:hAnsi="Calibri Light"/>
          <w:b w:val="0"/>
          <w:bCs w:val="0"/>
        </w:rPr>
      </w:pPr>
      <w:bookmarkStart w:id="10" w:name="_Toc99628566"/>
      <w:r w:rsidRPr="00243696">
        <w:rPr>
          <w:rFonts w:ascii="Calibri Light" w:hAnsi="Calibri Light"/>
          <w:b w:val="0"/>
          <w:bCs w:val="0"/>
        </w:rPr>
        <w:t>Data node</w:t>
      </w:r>
      <w:bookmarkEnd w:id="10"/>
    </w:p>
    <w:p w14:paraId="5042DEB6" w14:textId="47A37327" w:rsidR="00243696" w:rsidRPr="003D37D6" w:rsidRDefault="00243696" w:rsidP="00250A22">
      <w:pPr>
        <w:pStyle w:val="ListParagraph"/>
        <w:numPr>
          <w:ilvl w:val="0"/>
          <w:numId w:val="23"/>
        </w:numPr>
        <w:spacing w:after="0" w:line="240" w:lineRule="auto"/>
        <w:contextualSpacing w:val="0"/>
        <w:jc w:val="both"/>
      </w:pPr>
      <w:r w:rsidRPr="003D37D6">
        <w:t xml:space="preserve">&lt;source&gt; parameter </w:t>
      </w:r>
    </w:p>
    <w:p w14:paraId="0BB51BF1" w14:textId="77777777" w:rsidR="00DD665E" w:rsidRDefault="00243696" w:rsidP="003D37D6">
      <w:pPr>
        <w:pStyle w:val="ListParagraph"/>
        <w:jc w:val="both"/>
      </w:pPr>
      <w:r w:rsidRPr="003D37D6">
        <w:t xml:space="preserve">The &lt;source&gt; parameter is the source of the data. In most cases, it will be </w:t>
      </w:r>
      <w:proofErr w:type="gramStart"/>
      <w:r w:rsidRPr="003D37D6">
        <w:t>similar to</w:t>
      </w:r>
      <w:proofErr w:type="gramEnd"/>
      <w:r w:rsidRPr="003D37D6">
        <w:t xml:space="preserve"> the &lt;input&gt;. However, in some cases, </w:t>
      </w:r>
      <w:r w:rsidR="00DB3854" w:rsidRPr="003D37D6">
        <w:t>the data may</w:t>
      </w:r>
      <w:r w:rsidR="00DB3854" w:rsidRPr="003D37D6">
        <w:t xml:space="preserve"> </w:t>
      </w:r>
      <w:r w:rsidR="00DB3854" w:rsidRPr="003D37D6">
        <w:t>be source for another node</w:t>
      </w:r>
      <w:r w:rsidRPr="003D37D6">
        <w:t xml:space="preserve">. </w:t>
      </w:r>
      <w:r w:rsidR="00DB3854" w:rsidRPr="003D37D6">
        <w:t>Source acts like input, but not always direct input from the previous node</w:t>
      </w:r>
      <w:r w:rsidR="003D37D6" w:rsidRPr="003D37D6">
        <w:t xml:space="preserve">. </w:t>
      </w:r>
    </w:p>
    <w:p w14:paraId="57CCBD82" w14:textId="05B7A221" w:rsidR="00DB3854" w:rsidRPr="003D37D6" w:rsidRDefault="00DD665E" w:rsidP="003D37D6">
      <w:pPr>
        <w:pStyle w:val="ListParagraph"/>
        <w:jc w:val="both"/>
      </w:pPr>
      <w:r>
        <w:t>W</w:t>
      </w:r>
      <w:r w:rsidR="003D37D6" w:rsidRPr="003D37D6">
        <w:t xml:space="preserve">hen we define source to node, the graph engine </w:t>
      </w:r>
      <w:proofErr w:type="gramStart"/>
      <w:r w:rsidR="003D37D6" w:rsidRPr="003D37D6">
        <w:t>have</w:t>
      </w:r>
      <w:proofErr w:type="gramEnd"/>
      <w:r w:rsidR="003D37D6" w:rsidRPr="003D37D6">
        <w:t xml:space="preserve"> the ability to use same data (frame) along the whole </w:t>
      </w:r>
      <w:r>
        <w:t xml:space="preserve">flow of </w:t>
      </w:r>
      <w:r w:rsidR="003D37D6" w:rsidRPr="003D37D6">
        <w:t>nodes of graph</w:t>
      </w:r>
      <w:r w:rsidR="003D37D6" w:rsidRPr="003D37D6">
        <w:t>.</w:t>
      </w:r>
    </w:p>
    <w:p w14:paraId="3066BFBD" w14:textId="538D7554" w:rsidR="00243696" w:rsidRDefault="00243696" w:rsidP="00736E71">
      <w:pPr>
        <w:pStyle w:val="ListParagraph"/>
        <w:jc w:val="both"/>
      </w:pPr>
      <w:r w:rsidRPr="003D37D6">
        <w:lastRenderedPageBreak/>
        <w:t>For example, if channel is connected to streamer, once streamer function is done, the frame will be released. But, if besides the channel there is another function that needs it – CNN for example, then we would like this f</w:t>
      </w:r>
      <w:r w:rsidR="00DB3854" w:rsidRPr="003D37D6">
        <w:t>r</w:t>
      </w:r>
      <w:r w:rsidRPr="003D37D6">
        <w:t xml:space="preserve">ame to be kept for CNN processing even though the streamer already done with it. </w:t>
      </w:r>
    </w:p>
    <w:p w14:paraId="74DAFEEA" w14:textId="77777777" w:rsidR="00F612C4" w:rsidRDefault="00F612C4" w:rsidP="00736E71">
      <w:pPr>
        <w:pStyle w:val="ListParagraph"/>
        <w:jc w:val="both"/>
      </w:pPr>
    </w:p>
    <w:p w14:paraId="0534641E" w14:textId="46ACBB36" w:rsidR="00F612C4" w:rsidRDefault="00F612C4" w:rsidP="00F612C4">
      <w:pPr>
        <w:pStyle w:val="ListParagraph"/>
        <w:numPr>
          <w:ilvl w:val="0"/>
          <w:numId w:val="23"/>
        </w:numPr>
        <w:jc w:val="both"/>
      </w:pPr>
      <w:r>
        <w:t xml:space="preserve">Source of the data defines data type, for example, </w:t>
      </w:r>
      <w:r w:rsidR="0006667A">
        <w:t xml:space="preserve">data that is defined like below, </w:t>
      </w:r>
    </w:p>
    <w:p w14:paraId="5B287A51" w14:textId="77777777" w:rsidR="00F612C4" w:rsidRDefault="00F612C4" w:rsidP="00F612C4">
      <w:pPr>
        <w:pStyle w:val="ListParagraph"/>
        <w:jc w:val="both"/>
      </w:pPr>
      <w:r>
        <w:t>&lt;data&gt;</w:t>
      </w:r>
    </w:p>
    <w:p w14:paraId="3AE95AA8" w14:textId="77777777" w:rsidR="00F612C4" w:rsidRDefault="00F612C4" w:rsidP="00F612C4">
      <w:pPr>
        <w:pStyle w:val="ListParagraph"/>
        <w:jc w:val="both"/>
      </w:pPr>
      <w:r>
        <w:t xml:space="preserve">      &lt;name&gt;FDK_image_data&lt;/name&gt;</w:t>
      </w:r>
    </w:p>
    <w:p w14:paraId="2547A1B8" w14:textId="77777777" w:rsidR="00F612C4" w:rsidRDefault="00F612C4" w:rsidP="00F612C4">
      <w:pPr>
        <w:pStyle w:val="ListParagraph"/>
        <w:jc w:val="both"/>
      </w:pPr>
      <w:r>
        <w:t xml:space="preserve">      &lt;type&gt;IMAGE_DATA&lt;/type&gt;</w:t>
      </w:r>
    </w:p>
    <w:p w14:paraId="4813DCA5" w14:textId="77777777" w:rsidR="00F612C4" w:rsidRDefault="00F612C4" w:rsidP="00F612C4">
      <w:pPr>
        <w:pStyle w:val="ListParagraph"/>
        <w:jc w:val="both"/>
      </w:pPr>
      <w:r>
        <w:t xml:space="preserve">      &lt;input&gt;FDK_1&lt;/input&gt;</w:t>
      </w:r>
    </w:p>
    <w:p w14:paraId="3D0486C0" w14:textId="77777777" w:rsidR="00F612C4" w:rsidRDefault="00F612C4" w:rsidP="00F612C4">
      <w:pPr>
        <w:pStyle w:val="ListParagraph"/>
        <w:jc w:val="both"/>
      </w:pPr>
      <w:r>
        <w:t xml:space="preserve">      &lt;source&gt;</w:t>
      </w:r>
      <w:r w:rsidRPr="00F612C4">
        <w:rPr>
          <w:b/>
          <w:bCs/>
        </w:rPr>
        <w:t>INU_SOC_CHANNEL_9</w:t>
      </w:r>
      <w:r>
        <w:t>&lt;/source&gt;</w:t>
      </w:r>
    </w:p>
    <w:p w14:paraId="71B2414C" w14:textId="77777777" w:rsidR="00F612C4" w:rsidRDefault="00F612C4" w:rsidP="00F612C4">
      <w:pPr>
        <w:pStyle w:val="ListParagraph"/>
        <w:jc w:val="both"/>
      </w:pPr>
      <w:r>
        <w:t xml:space="preserve">      &lt;params&gt;&lt;/params&gt;</w:t>
      </w:r>
    </w:p>
    <w:p w14:paraId="3EE9C0E6" w14:textId="6B96E639" w:rsidR="00F612C4" w:rsidRDefault="00F612C4" w:rsidP="00F612C4">
      <w:pPr>
        <w:pStyle w:val="ListParagraph"/>
        <w:jc w:val="both"/>
      </w:pPr>
      <w:r>
        <w:t xml:space="preserve"> &lt;/data&gt;</w:t>
      </w:r>
      <w:r>
        <w:t xml:space="preserve"> </w:t>
      </w:r>
    </w:p>
    <w:p w14:paraId="170B1038" w14:textId="25F5F499" w:rsidR="0006667A" w:rsidRDefault="0006667A" w:rsidP="00F612C4">
      <w:pPr>
        <w:pStyle w:val="ListParagraph"/>
        <w:jc w:val="both"/>
      </w:pPr>
      <w:r>
        <w:t xml:space="preserve">Will be created by </w:t>
      </w:r>
      <w:r w:rsidR="002C169C">
        <w:t>graph engine as a</w:t>
      </w:r>
      <w:r w:rsidR="00BD494F">
        <w:t xml:space="preserve"> clone </w:t>
      </w:r>
      <w:r w:rsidR="002C169C">
        <w:t>of the frame data.</w:t>
      </w:r>
    </w:p>
    <w:p w14:paraId="67B55A1C" w14:textId="77777777" w:rsidR="00BD494F" w:rsidRDefault="00BD494F" w:rsidP="00F612C4">
      <w:pPr>
        <w:pStyle w:val="ListParagraph"/>
        <w:jc w:val="both"/>
      </w:pPr>
    </w:p>
    <w:p w14:paraId="3F4CCC3D" w14:textId="0B2FD6AF" w:rsidR="00BD494F" w:rsidRDefault="00BD494F" w:rsidP="00BD494F">
      <w:pPr>
        <w:pStyle w:val="ListParagraph"/>
        <w:numPr>
          <w:ilvl w:val="0"/>
          <w:numId w:val="23"/>
        </w:numPr>
        <w:jc w:val="both"/>
      </w:pPr>
      <w:r>
        <w:t xml:space="preserve">When </w:t>
      </w:r>
      <w:r>
        <w:t>&lt;input&gt;</w:t>
      </w:r>
      <w:r>
        <w:t xml:space="preserve"> = </w:t>
      </w:r>
      <w:r>
        <w:t>&lt;source&gt;</w:t>
      </w:r>
      <w:r>
        <w:t xml:space="preserve">, user needs to define the sizes and parameters of the data. When </w:t>
      </w:r>
      <w:r>
        <w:t xml:space="preserve">&lt;input&gt; </w:t>
      </w:r>
      <w:r>
        <w:t>is different from</w:t>
      </w:r>
      <w:r>
        <w:t xml:space="preserve"> &lt;source&gt;,</w:t>
      </w:r>
      <w:r>
        <w:t xml:space="preserve"> data header will be taken from the &lt;source&gt; data.</w:t>
      </w:r>
    </w:p>
    <w:p w14:paraId="454B9BEA" w14:textId="77777777" w:rsidR="00AD7D00" w:rsidRDefault="00AD7D00" w:rsidP="00AD7D00">
      <w:pPr>
        <w:pStyle w:val="ListParagraph"/>
        <w:jc w:val="both"/>
      </w:pPr>
    </w:p>
    <w:p w14:paraId="5759EAD3" w14:textId="77777777" w:rsidR="00994AE8" w:rsidRDefault="00AD7D00" w:rsidP="00AD7D00">
      <w:pPr>
        <w:pStyle w:val="ListParagraph"/>
        <w:numPr>
          <w:ilvl w:val="0"/>
          <w:numId w:val="23"/>
        </w:numPr>
        <w:jc w:val="both"/>
      </w:pPr>
      <w:r>
        <w:t xml:space="preserve">In this specific example, we create RAW_DATA </w:t>
      </w:r>
      <w:r w:rsidR="00994AE8">
        <w:t>and add it to inputs of the operate parameters:</w:t>
      </w:r>
    </w:p>
    <w:p w14:paraId="2F929145" w14:textId="2CEC9C18" w:rsidR="00994AE8" w:rsidRDefault="00994AE8" w:rsidP="00994AE8">
      <w:pPr>
        <w:pStyle w:val="ListParagraph"/>
      </w:pPr>
      <w:r w:rsidRPr="00994AE8">
        <w:t xml:space="preserve">ret = </w:t>
      </w:r>
      <w:proofErr w:type="spellStart"/>
      <w:r w:rsidRPr="00994AE8">
        <w:t>BASIC_DEMO_createRawData</w:t>
      </w:r>
      <w:proofErr w:type="spellEnd"/>
      <w:r w:rsidRPr="00994AE8">
        <w:t>(</w:t>
      </w:r>
      <w:proofErr w:type="spellStart"/>
      <w:r w:rsidRPr="00994AE8">
        <w:t>meH</w:t>
      </w:r>
      <w:proofErr w:type="spellEnd"/>
      <w:r w:rsidRPr="00994AE8">
        <w:t>, &amp;</w:t>
      </w:r>
      <w:proofErr w:type="spellStart"/>
      <w:r w:rsidRPr="00994AE8">
        <w:t>newRawDataH</w:t>
      </w:r>
      <w:proofErr w:type="spellEnd"/>
      <w:proofErr w:type="gramStart"/>
      <w:r w:rsidRPr="00994AE8">
        <w:t>);</w:t>
      </w:r>
      <w:proofErr w:type="gramEnd"/>
    </w:p>
    <w:p w14:paraId="0D2A3752" w14:textId="5812BAF8" w:rsidR="00250A22" w:rsidRDefault="00994AE8" w:rsidP="00994AE8">
      <w:pPr>
        <w:pStyle w:val="ListParagraph"/>
        <w:jc w:val="both"/>
      </w:pPr>
      <w:r>
        <w:t xml:space="preserve">However, the IMAGE_DATA does not need to be created by FDK, because the &lt;source&gt; of it is the </w:t>
      </w:r>
      <w:proofErr w:type="spellStart"/>
      <w:r>
        <w:t>hw</w:t>
      </w:r>
      <w:proofErr w:type="spellEnd"/>
      <w:r>
        <w:t xml:space="preserve"> channel. </w:t>
      </w:r>
    </w:p>
    <w:p w14:paraId="4BC971E5" w14:textId="77777777" w:rsidR="00AD7D00" w:rsidRDefault="00AD7D00" w:rsidP="00AD7D00">
      <w:pPr>
        <w:pStyle w:val="ListParagraph"/>
      </w:pPr>
    </w:p>
    <w:p w14:paraId="0A5E3DC9" w14:textId="6B82A90E" w:rsidR="00250A22" w:rsidRDefault="00250A22" w:rsidP="00250A22">
      <w:pPr>
        <w:pStyle w:val="ListParagraph"/>
        <w:numPr>
          <w:ilvl w:val="0"/>
          <w:numId w:val="23"/>
        </w:numPr>
        <w:jc w:val="both"/>
      </w:pPr>
      <w:r w:rsidRPr="00250A22">
        <w:t>INU_SOC_CHANNEL_</w:t>
      </w:r>
      <w:r w:rsidR="00F612C4">
        <w:t>9</w:t>
      </w:r>
    </w:p>
    <w:p w14:paraId="0E9C808A" w14:textId="464FAEE1" w:rsidR="00F612C4" w:rsidRDefault="00F612C4" w:rsidP="00F612C4">
      <w:pPr>
        <w:pStyle w:val="ListParagraph"/>
        <w:jc w:val="both"/>
      </w:pPr>
      <w:r>
        <w:t xml:space="preserve">This is the virtual representation of </w:t>
      </w:r>
      <w:proofErr w:type="spellStart"/>
      <w:r>
        <w:t>hw</w:t>
      </w:r>
      <w:proofErr w:type="spellEnd"/>
      <w:r>
        <w:t xml:space="preserve"> function that creates the IMAGE_9. </w:t>
      </w:r>
    </w:p>
    <w:p w14:paraId="7422ABEE" w14:textId="7704E204" w:rsidR="00250A22" w:rsidRPr="00D84AB2" w:rsidRDefault="00D84AB2" w:rsidP="00D84AB2">
      <w:pPr>
        <w:pStyle w:val="Heading3"/>
        <w:numPr>
          <w:ilvl w:val="2"/>
          <w:numId w:val="3"/>
        </w:numPr>
        <w:jc w:val="both"/>
        <w:rPr>
          <w:rFonts w:ascii="Calibri Light" w:hAnsi="Calibri Light"/>
          <w:b w:val="0"/>
          <w:bCs w:val="0"/>
        </w:rPr>
      </w:pPr>
      <w:bookmarkStart w:id="11" w:name="_Toc99628567"/>
      <w:r w:rsidRPr="00D84AB2">
        <w:rPr>
          <w:rFonts w:ascii="Calibri Light" w:hAnsi="Calibri Light"/>
          <w:b w:val="0"/>
          <w:bCs w:val="0"/>
        </w:rPr>
        <w:t>Function node</w:t>
      </w:r>
      <w:bookmarkEnd w:id="11"/>
    </w:p>
    <w:p w14:paraId="141BCE11" w14:textId="2F3A8048" w:rsidR="00C849F2" w:rsidRDefault="00C849F2" w:rsidP="00C849F2">
      <w:pPr>
        <w:pStyle w:val="ListParagraph"/>
        <w:numPr>
          <w:ilvl w:val="0"/>
          <w:numId w:val="23"/>
        </w:numPr>
        <w:jc w:val="both"/>
      </w:pPr>
      <w:r w:rsidRPr="00C849F2">
        <w:t>&lt;</w:t>
      </w:r>
      <w:proofErr w:type="spellStart"/>
      <w:r w:rsidRPr="00C849F2">
        <w:t>numBuffers</w:t>
      </w:r>
      <w:proofErr w:type="spellEnd"/>
      <w:r w:rsidRPr="00C849F2">
        <w:t>&gt;</w:t>
      </w:r>
      <w:r w:rsidRPr="00C849F2">
        <w:t xml:space="preserve"> </w:t>
      </w:r>
      <w:r>
        <w:t xml:space="preserve"> and </w:t>
      </w:r>
      <w:r w:rsidRPr="00C849F2">
        <w:t>&lt;</w:t>
      </w:r>
      <w:proofErr w:type="spellStart"/>
      <w:r w:rsidR="00EA68B5" w:rsidRPr="00EA68B5">
        <w:t>sizeBuffer</w:t>
      </w:r>
      <w:proofErr w:type="spellEnd"/>
      <w:r w:rsidRPr="00C849F2">
        <w:t>&gt;</w:t>
      </w:r>
      <w:r w:rsidRPr="00C849F2">
        <w:t xml:space="preserve"> </w:t>
      </w:r>
      <w:r>
        <w:t xml:space="preserve"> parameters</w:t>
      </w:r>
    </w:p>
    <w:p w14:paraId="27495F7A" w14:textId="78F626FD" w:rsidR="00EA68B5" w:rsidRDefault="00C849F2" w:rsidP="00EA68B5">
      <w:pPr>
        <w:pStyle w:val="ListParagraph"/>
        <w:numPr>
          <w:ilvl w:val="0"/>
          <w:numId w:val="23"/>
        </w:numPr>
        <w:jc w:val="both"/>
      </w:pPr>
      <w:r>
        <w:t>Each function</w:t>
      </w:r>
      <w:r w:rsidR="002427D7">
        <w:t xml:space="preserve"> </w:t>
      </w:r>
      <w:r w:rsidR="00090DF6">
        <w:t xml:space="preserve">uses pre-defined memory size, taken from </w:t>
      </w:r>
      <w:proofErr w:type="spellStart"/>
      <w:r w:rsidR="00090DF6">
        <w:t>mempool</w:t>
      </w:r>
      <w:proofErr w:type="spellEnd"/>
      <w:r w:rsidR="00090DF6">
        <w:t xml:space="preserve">. </w:t>
      </w:r>
      <w:r w:rsidR="00EA68B5">
        <w:t xml:space="preserve"> When the function is created, the size and number of buffers are allocated for its use, by the </w:t>
      </w:r>
      <w:r w:rsidR="00EA68B5" w:rsidRPr="00C849F2">
        <w:t>&lt;</w:t>
      </w:r>
      <w:proofErr w:type="spellStart"/>
      <w:r w:rsidR="00EA68B5" w:rsidRPr="00C849F2">
        <w:t>numBuffers</w:t>
      </w:r>
      <w:proofErr w:type="spellEnd"/>
      <w:r w:rsidR="00EA68B5" w:rsidRPr="00C849F2">
        <w:t xml:space="preserve">&gt; </w:t>
      </w:r>
      <w:r w:rsidR="00EA68B5">
        <w:t xml:space="preserve"> and </w:t>
      </w:r>
      <w:r w:rsidR="00EA68B5" w:rsidRPr="00C849F2">
        <w:t>&lt;</w:t>
      </w:r>
      <w:proofErr w:type="spellStart"/>
      <w:r w:rsidR="00EA68B5" w:rsidRPr="00EA68B5">
        <w:t>sizeBuffer</w:t>
      </w:r>
      <w:proofErr w:type="spellEnd"/>
      <w:r w:rsidR="00EA68B5" w:rsidRPr="00C849F2">
        <w:t xml:space="preserve">&gt; </w:t>
      </w:r>
      <w:r w:rsidR="00EA68B5">
        <w:t xml:space="preserve"> parameters</w:t>
      </w:r>
      <w:r w:rsidR="00EA68B5">
        <w:t>.</w:t>
      </w:r>
    </w:p>
    <w:p w14:paraId="59346E64" w14:textId="7EFAE6BE" w:rsidR="00566C05" w:rsidRDefault="00EA68B5" w:rsidP="00A7432F">
      <w:pPr>
        <w:pStyle w:val="ListParagraph"/>
        <w:jc w:val="both"/>
      </w:pPr>
      <w:r>
        <w:t>The size should be big enough to hold the</w:t>
      </w:r>
      <w:r w:rsidR="002826D9">
        <w:t xml:space="preserve"> size of</w:t>
      </w:r>
      <w:r>
        <w:t xml:space="preserve"> output </w:t>
      </w:r>
      <w:r w:rsidR="002826D9">
        <w:t xml:space="preserve">of the </w:t>
      </w:r>
      <w:r>
        <w:t>function</w:t>
      </w:r>
      <w:r w:rsidR="002826D9">
        <w:t>. F</w:t>
      </w:r>
      <w:r>
        <w:t xml:space="preserve">or example, if the output is frame, then the </w:t>
      </w:r>
      <w:r w:rsidRPr="00C849F2">
        <w:t>&lt;</w:t>
      </w:r>
      <w:proofErr w:type="spellStart"/>
      <w:r w:rsidRPr="00EA68B5">
        <w:t>sizeBuffer</w:t>
      </w:r>
      <w:proofErr w:type="spellEnd"/>
      <w:r w:rsidRPr="00C849F2">
        <w:t xml:space="preserve">&gt; </w:t>
      </w:r>
      <w:r>
        <w:t>is frame size.</w:t>
      </w:r>
      <w:r w:rsidR="002826D9">
        <w:t xml:space="preserve"> Number of buffers depend on how many outputs will need to be stored.</w:t>
      </w:r>
      <w:r w:rsidR="00A80754" w:rsidRPr="00A80754">
        <w:t xml:space="preserve"> </w:t>
      </w:r>
    </w:p>
    <w:p w14:paraId="7A731276" w14:textId="2B983A6B" w:rsidR="003A474C" w:rsidRDefault="003A474C" w:rsidP="00A7432F">
      <w:pPr>
        <w:pStyle w:val="ListParagraph"/>
        <w:jc w:val="both"/>
      </w:pPr>
    </w:p>
    <w:p w14:paraId="0A05F6F6" w14:textId="4C6C993D" w:rsidR="003A474C" w:rsidRDefault="003A474C" w:rsidP="00A7432F">
      <w:pPr>
        <w:pStyle w:val="ListParagraph"/>
        <w:jc w:val="both"/>
      </w:pPr>
    </w:p>
    <w:p w14:paraId="7D3F8E5A" w14:textId="7D1A86D1" w:rsidR="003A474C" w:rsidRPr="00A80754" w:rsidRDefault="003A474C" w:rsidP="00A7432F">
      <w:pPr>
        <w:pStyle w:val="ListParagraph"/>
        <w:jc w:val="both"/>
      </w:pPr>
    </w:p>
    <w:p w14:paraId="5329B6F8" w14:textId="0F1CFC77" w:rsidR="00974850" w:rsidRPr="00BE5EC1" w:rsidRDefault="00A7432F" w:rsidP="00427200">
      <w:pPr>
        <w:pStyle w:val="Heading1"/>
        <w:numPr>
          <w:ilvl w:val="0"/>
          <w:numId w:val="3"/>
        </w:numPr>
        <w:jc w:val="both"/>
        <w:rPr>
          <w:rFonts w:ascii="Calibri Light" w:hAnsi="Calibri Light"/>
          <w:b w:val="0"/>
          <w:bCs w:val="0"/>
        </w:rPr>
      </w:pPr>
      <w:bookmarkStart w:id="12" w:name="_Toc31630734"/>
      <w:bookmarkStart w:id="13" w:name="_Toc99628568"/>
      <w:r>
        <w:rPr>
          <w:rFonts w:ascii="Calibri Light" w:hAnsi="Calibri Light"/>
          <w:b w:val="0"/>
          <w:bCs w:val="0"/>
        </w:rPr>
        <w:lastRenderedPageBreak/>
        <w:t>D</w:t>
      </w:r>
      <w:r w:rsidR="00974850" w:rsidRPr="00BE5EC1">
        <w:rPr>
          <w:rFonts w:ascii="Calibri Light" w:hAnsi="Calibri Light"/>
          <w:b w:val="0"/>
          <w:bCs w:val="0"/>
        </w:rPr>
        <w:t>emo</w:t>
      </w:r>
      <w:r w:rsidR="00974850">
        <w:rPr>
          <w:rFonts w:ascii="Calibri Light" w:hAnsi="Calibri Light"/>
          <w:b w:val="0"/>
          <w:bCs w:val="0"/>
        </w:rPr>
        <w:t xml:space="preserve"> activation</w:t>
      </w:r>
      <w:bookmarkEnd w:id="12"/>
      <w:bookmarkEnd w:id="13"/>
    </w:p>
    <w:p w14:paraId="025D2BD4" w14:textId="77777777" w:rsidR="00974850" w:rsidRDefault="00974850" w:rsidP="00F17DBD">
      <w:pPr>
        <w:jc w:val="both"/>
      </w:pPr>
      <w:r>
        <w:t>To run the demo:</w:t>
      </w:r>
    </w:p>
    <w:p w14:paraId="4B670E6D" w14:textId="77777777" w:rsidR="00974850" w:rsidRPr="00532BCE" w:rsidRDefault="00974850" w:rsidP="00F17DBD">
      <w:pPr>
        <w:pStyle w:val="ListParagraph"/>
        <w:numPr>
          <w:ilvl w:val="0"/>
          <w:numId w:val="2"/>
        </w:numPr>
        <w:spacing w:after="0" w:line="240" w:lineRule="auto"/>
        <w:ind w:left="714" w:hanging="357"/>
        <w:contextualSpacing w:val="0"/>
        <w:jc w:val="both"/>
        <w:rPr>
          <w:rtl/>
        </w:rPr>
      </w:pPr>
      <w:r w:rsidRPr="00532BCE">
        <w:t>Go to</w:t>
      </w:r>
      <w:r>
        <w:rPr>
          <w:b/>
          <w:bCs/>
        </w:rPr>
        <w:t xml:space="preserve"> </w:t>
      </w:r>
      <w:r w:rsidRPr="00A566F6">
        <w:rPr>
          <w:color w:val="365F91" w:themeColor="accent1" w:themeShade="BF"/>
        </w:rPr>
        <w:t>INSTALL_DIR</w:t>
      </w:r>
      <w:r>
        <w:rPr>
          <w:color w:val="365F91" w:themeColor="accent1" w:themeShade="BF"/>
        </w:rPr>
        <w:t>\</w:t>
      </w:r>
      <w:r w:rsidRPr="00A566F6">
        <w:rPr>
          <w:color w:val="365F91" w:themeColor="accent1" w:themeShade="BF"/>
        </w:rPr>
        <w:t>InuDev</w:t>
      </w:r>
      <w:r>
        <w:rPr>
          <w:color w:val="365F91" w:themeColor="accent1" w:themeShade="BF"/>
        </w:rPr>
        <w:t>\</w:t>
      </w:r>
      <w:r w:rsidRPr="00A566F6">
        <w:rPr>
          <w:color w:val="365F91" w:themeColor="accent1" w:themeShade="BF"/>
        </w:rPr>
        <w:t>bin</w:t>
      </w:r>
      <w:r>
        <w:rPr>
          <w:color w:val="365F91" w:themeColor="accent1" w:themeShade="BF"/>
        </w:rPr>
        <w:t>\</w:t>
      </w:r>
      <w:r w:rsidRPr="00D22E68">
        <w:rPr>
          <w:color w:val="365F91" w:themeColor="accent1" w:themeShade="BF"/>
        </w:rPr>
        <w:t>NU4000</w:t>
      </w:r>
      <w:r>
        <w:rPr>
          <w:color w:val="365F91" w:themeColor="accent1" w:themeShade="BF"/>
        </w:rPr>
        <w:t>c</w:t>
      </w:r>
      <w:r w:rsidRPr="00D22E68">
        <w:rPr>
          <w:color w:val="365F91" w:themeColor="accent1" w:themeShade="BF"/>
        </w:rPr>
        <w:t>0\boot0\nu4000</w:t>
      </w:r>
      <w:r>
        <w:rPr>
          <w:color w:val="365F91" w:themeColor="accent1" w:themeShade="BF"/>
        </w:rPr>
        <w:t>c</w:t>
      </w:r>
      <w:r w:rsidRPr="00D22E68">
        <w:rPr>
          <w:color w:val="365F91" w:themeColor="accent1" w:themeShade="BF"/>
        </w:rPr>
        <w:t>0.zip</w:t>
      </w:r>
      <w:r>
        <w:rPr>
          <w:color w:val="365F91" w:themeColor="accent1" w:themeShade="BF"/>
        </w:rPr>
        <w:t xml:space="preserve">_ </w:t>
      </w:r>
      <w:r w:rsidRPr="00532BCE">
        <w:t>and move the directory to a temporary location</w:t>
      </w:r>
    </w:p>
    <w:p w14:paraId="4BA13E18" w14:textId="77777777" w:rsidR="00974850" w:rsidRDefault="00974850" w:rsidP="00F17DBD">
      <w:pPr>
        <w:pStyle w:val="ListParagraph"/>
        <w:numPr>
          <w:ilvl w:val="0"/>
          <w:numId w:val="2"/>
        </w:numPr>
        <w:spacing w:after="0" w:line="240" w:lineRule="auto"/>
        <w:ind w:left="714" w:hanging="357"/>
        <w:contextualSpacing w:val="0"/>
        <w:jc w:val="both"/>
      </w:pPr>
      <w:r w:rsidRPr="00532BCE">
        <w:rPr>
          <w:color w:val="000000" w:themeColor="text1"/>
        </w:rPr>
        <w:t>Rename</w:t>
      </w:r>
      <w:r>
        <w:t xml:space="preserve"> </w:t>
      </w:r>
      <w:r w:rsidRPr="00D22E68">
        <w:rPr>
          <w:color w:val="365F91" w:themeColor="accent1" w:themeShade="BF"/>
        </w:rPr>
        <w:t>nu4000</w:t>
      </w:r>
      <w:r>
        <w:rPr>
          <w:color w:val="365F91" w:themeColor="accent1" w:themeShade="BF"/>
        </w:rPr>
        <w:t>c</w:t>
      </w:r>
      <w:r w:rsidRPr="00D22E68">
        <w:rPr>
          <w:color w:val="365F91" w:themeColor="accent1" w:themeShade="BF"/>
        </w:rPr>
        <w:t>0.zip</w:t>
      </w:r>
      <w:r>
        <w:rPr>
          <w:color w:val="365F91" w:themeColor="accent1" w:themeShade="BF"/>
        </w:rPr>
        <w:t xml:space="preserve">_ </w:t>
      </w:r>
      <w:r w:rsidRPr="00532BCE">
        <w:rPr>
          <w:color w:val="000000" w:themeColor="text1"/>
        </w:rPr>
        <w:t>to</w:t>
      </w:r>
      <w:r>
        <w:rPr>
          <w:color w:val="365F91" w:themeColor="accent1" w:themeShade="BF"/>
        </w:rPr>
        <w:t xml:space="preserve"> </w:t>
      </w:r>
      <w:r w:rsidRPr="00D22E68">
        <w:rPr>
          <w:color w:val="365F91" w:themeColor="accent1" w:themeShade="BF"/>
        </w:rPr>
        <w:t>nu4000</w:t>
      </w:r>
      <w:r>
        <w:rPr>
          <w:color w:val="365F91" w:themeColor="accent1" w:themeShade="BF"/>
        </w:rPr>
        <w:t>c</w:t>
      </w:r>
      <w:r w:rsidRPr="00D22E68">
        <w:rPr>
          <w:color w:val="365F91" w:themeColor="accent1" w:themeShade="BF"/>
        </w:rPr>
        <w:t>0.zip</w:t>
      </w:r>
    </w:p>
    <w:p w14:paraId="03D80F0A" w14:textId="1612D348" w:rsidR="00974850" w:rsidRPr="00532BCE" w:rsidRDefault="00974850" w:rsidP="00F17DBD">
      <w:pPr>
        <w:pStyle w:val="ListParagraph"/>
        <w:numPr>
          <w:ilvl w:val="0"/>
          <w:numId w:val="2"/>
        </w:numPr>
        <w:spacing w:after="0"/>
        <w:ind w:left="714" w:hanging="357"/>
        <w:contextualSpacing w:val="0"/>
        <w:jc w:val="both"/>
      </w:pPr>
      <w:r w:rsidRPr="00532BCE">
        <w:t xml:space="preserve">Copy </w:t>
      </w:r>
      <w:proofErr w:type="spellStart"/>
      <w:r w:rsidR="00532BCE">
        <w:t>inu_target.out</w:t>
      </w:r>
      <w:proofErr w:type="spellEnd"/>
      <w:r w:rsidR="00532BCE">
        <w:t xml:space="preserve"> (that was compiled or provided by Inuitive) to </w:t>
      </w:r>
      <w:r w:rsidR="00532BCE" w:rsidRPr="00D22E68">
        <w:rPr>
          <w:color w:val="365F91" w:themeColor="accent1" w:themeShade="BF"/>
        </w:rPr>
        <w:t>nu4000</w:t>
      </w:r>
      <w:r w:rsidR="00532BCE">
        <w:rPr>
          <w:color w:val="365F91" w:themeColor="accent1" w:themeShade="BF"/>
        </w:rPr>
        <w:t>c</w:t>
      </w:r>
      <w:r w:rsidR="00532BCE" w:rsidRPr="00D22E68">
        <w:rPr>
          <w:color w:val="365F91" w:themeColor="accent1" w:themeShade="BF"/>
        </w:rPr>
        <w:t>0.zip</w:t>
      </w:r>
    </w:p>
    <w:p w14:paraId="0B688774" w14:textId="47E9E82E" w:rsidR="00617789" w:rsidRDefault="00617789" w:rsidP="00617789">
      <w:pPr>
        <w:pStyle w:val="ListParagraph"/>
        <w:numPr>
          <w:ilvl w:val="0"/>
          <w:numId w:val="2"/>
        </w:numPr>
        <w:spacing w:after="0"/>
        <w:contextualSpacing w:val="0"/>
        <w:jc w:val="both"/>
      </w:pPr>
      <w:r w:rsidRPr="00532BCE">
        <w:t xml:space="preserve">Copy </w:t>
      </w:r>
      <w:proofErr w:type="spellStart"/>
      <w:r w:rsidRPr="00617789">
        <w:t>read_frame</w:t>
      </w:r>
      <w:proofErr w:type="spellEnd"/>
      <w:r>
        <w:t xml:space="preserve"> directory to:</w:t>
      </w:r>
    </w:p>
    <w:p w14:paraId="12DFCB3A" w14:textId="1F93FD48" w:rsidR="00974850" w:rsidRPr="00617789" w:rsidRDefault="00617789" w:rsidP="00617789">
      <w:pPr>
        <w:pStyle w:val="ListParagraph"/>
        <w:spacing w:after="0"/>
        <w:contextualSpacing w:val="0"/>
        <w:jc w:val="both"/>
      </w:pPr>
      <w:r w:rsidRPr="00A566F6">
        <w:rPr>
          <w:color w:val="365F91" w:themeColor="accent1" w:themeShade="BF"/>
        </w:rPr>
        <w:t>INSTALL_DIR</w:t>
      </w:r>
      <w:r>
        <w:rPr>
          <w:color w:val="365F91" w:themeColor="accent1" w:themeShade="BF"/>
        </w:rPr>
        <w:t>\</w:t>
      </w:r>
      <w:r w:rsidRPr="00A566F6">
        <w:rPr>
          <w:color w:val="365F91" w:themeColor="accent1" w:themeShade="BF"/>
        </w:rPr>
        <w:t>InuDev</w:t>
      </w:r>
      <w:r>
        <w:rPr>
          <w:color w:val="365F91" w:themeColor="accent1" w:themeShade="BF"/>
        </w:rPr>
        <w:t>\</w:t>
      </w:r>
      <w:r w:rsidRPr="00D30D89">
        <w:rPr>
          <w:color w:val="365F91" w:themeColor="accent1" w:themeShade="BF"/>
        </w:rPr>
        <w:t>FDK\nu4000</w:t>
      </w:r>
      <w:r>
        <w:rPr>
          <w:color w:val="365F91" w:themeColor="accent1" w:themeShade="BF"/>
        </w:rPr>
        <w:t>c</w:t>
      </w:r>
      <w:r w:rsidRPr="00D30D89">
        <w:rPr>
          <w:color w:val="365F91" w:themeColor="accent1" w:themeShade="BF"/>
        </w:rPr>
        <w:t>0\</w:t>
      </w:r>
      <w:proofErr w:type="spellStart"/>
      <w:r w:rsidRPr="00D30D89">
        <w:rPr>
          <w:color w:val="365F91" w:themeColor="accent1" w:themeShade="BF"/>
        </w:rPr>
        <w:t>src</w:t>
      </w:r>
      <w:proofErr w:type="spellEnd"/>
      <w:r w:rsidRPr="00D30D89">
        <w:rPr>
          <w:color w:val="365F91" w:themeColor="accent1" w:themeShade="BF"/>
        </w:rPr>
        <w:t>\</w:t>
      </w:r>
      <w:proofErr w:type="spellStart"/>
      <w:r w:rsidRPr="00D30D89">
        <w:rPr>
          <w:color w:val="365F91" w:themeColor="accent1" w:themeShade="BF"/>
        </w:rPr>
        <w:t>client_demo</w:t>
      </w:r>
      <w:proofErr w:type="spellEnd"/>
    </w:p>
    <w:p w14:paraId="17835528" w14:textId="737D0593" w:rsidR="00974850" w:rsidRDefault="00974850" w:rsidP="00532BCE">
      <w:pPr>
        <w:pStyle w:val="ListParagraph"/>
        <w:numPr>
          <w:ilvl w:val="0"/>
          <w:numId w:val="2"/>
        </w:numPr>
        <w:spacing w:after="0"/>
        <w:ind w:left="714" w:hanging="357"/>
        <w:contextualSpacing w:val="0"/>
        <w:jc w:val="both"/>
      </w:pPr>
      <w:r>
        <w:t>Open host project from VS Solution (Windows)</w:t>
      </w:r>
      <w:r w:rsidR="00617789">
        <w:t>:</w:t>
      </w:r>
    </w:p>
    <w:p w14:paraId="2466945C" w14:textId="77777777" w:rsidR="00974850" w:rsidRDefault="00974850" w:rsidP="00F17DBD">
      <w:pPr>
        <w:pStyle w:val="ListParagraph"/>
        <w:spacing w:after="120"/>
        <w:ind w:left="714" w:right="-858"/>
        <w:contextualSpacing w:val="0"/>
        <w:jc w:val="both"/>
        <w:rPr>
          <w:color w:val="365F91" w:themeColor="accent1" w:themeShade="BF"/>
        </w:rPr>
      </w:pPr>
      <w:r w:rsidRPr="00A566F6">
        <w:rPr>
          <w:color w:val="365F91" w:themeColor="accent1" w:themeShade="BF"/>
        </w:rPr>
        <w:t>INSTALL_DIR</w:t>
      </w:r>
      <w:r>
        <w:rPr>
          <w:color w:val="365F91" w:themeColor="accent1" w:themeShade="BF"/>
        </w:rPr>
        <w:t>\</w:t>
      </w:r>
      <w:r w:rsidRPr="00A566F6">
        <w:rPr>
          <w:color w:val="365F91" w:themeColor="accent1" w:themeShade="BF"/>
        </w:rPr>
        <w:t>InuDev</w:t>
      </w:r>
      <w:r>
        <w:rPr>
          <w:color w:val="365F91" w:themeColor="accent1" w:themeShade="BF"/>
        </w:rPr>
        <w:t>\</w:t>
      </w:r>
      <w:r w:rsidRPr="00D30D89">
        <w:rPr>
          <w:color w:val="365F91" w:themeColor="accent1" w:themeShade="BF"/>
        </w:rPr>
        <w:t>FDK\nu4000</w:t>
      </w:r>
      <w:r>
        <w:rPr>
          <w:color w:val="365F91" w:themeColor="accent1" w:themeShade="BF"/>
        </w:rPr>
        <w:t>c</w:t>
      </w:r>
      <w:r w:rsidRPr="00D30D89">
        <w:rPr>
          <w:color w:val="365F91" w:themeColor="accent1" w:themeShade="BF"/>
        </w:rPr>
        <w:t>0\src\client_demo\basic_demo\host\</w:t>
      </w:r>
      <w:r w:rsidRPr="0068103F">
        <w:rPr>
          <w:color w:val="365F91" w:themeColor="accent1" w:themeShade="BF"/>
        </w:rPr>
        <w:t>BasicDemoHost.sln</w:t>
      </w:r>
    </w:p>
    <w:p w14:paraId="1E57E57A" w14:textId="159A93C9" w:rsidR="00974850" w:rsidRDefault="00974850" w:rsidP="00F17DBD">
      <w:pPr>
        <w:pStyle w:val="ListParagraph"/>
        <w:numPr>
          <w:ilvl w:val="0"/>
          <w:numId w:val="2"/>
        </w:numPr>
        <w:spacing w:after="120"/>
        <w:ind w:left="714" w:hanging="357"/>
        <w:contextualSpacing w:val="0"/>
        <w:jc w:val="both"/>
      </w:pPr>
      <w:r>
        <w:t>Make sure the Solution Configurations in the Toolbar is set on Release (and not Debug)</w:t>
      </w:r>
      <w:r w:rsidR="00617789">
        <w:t xml:space="preserve"> and build the project.</w:t>
      </w:r>
    </w:p>
    <w:p w14:paraId="0ECE5622" w14:textId="73CD27FD" w:rsidR="00974850" w:rsidRDefault="00861A7C" w:rsidP="00BB0B9A">
      <w:pPr>
        <w:pStyle w:val="ListParagraph"/>
        <w:numPr>
          <w:ilvl w:val="0"/>
          <w:numId w:val="2"/>
        </w:numPr>
        <w:spacing w:after="120"/>
        <w:ind w:left="714" w:hanging="357"/>
        <w:contextualSpacing w:val="0"/>
        <w:jc w:val="both"/>
      </w:pPr>
      <w:r>
        <w:t>Run the project</w:t>
      </w:r>
    </w:p>
    <w:p w14:paraId="6C870A53" w14:textId="13325B6F" w:rsidR="00974850" w:rsidRDefault="00427200" w:rsidP="00427200">
      <w:pPr>
        <w:pStyle w:val="Heading1"/>
        <w:numPr>
          <w:ilvl w:val="0"/>
          <w:numId w:val="3"/>
        </w:numPr>
        <w:jc w:val="both"/>
        <w:rPr>
          <w:rFonts w:ascii="Calibri Light" w:hAnsi="Calibri Light"/>
          <w:b w:val="0"/>
          <w:bCs w:val="0"/>
        </w:rPr>
      </w:pPr>
      <w:bookmarkStart w:id="14" w:name="_Toc31630735"/>
      <w:bookmarkStart w:id="15" w:name="_Toc99628569"/>
      <w:r>
        <w:rPr>
          <w:rFonts w:ascii="Calibri Light" w:hAnsi="Calibri Light"/>
          <w:b w:val="0"/>
          <w:bCs w:val="0"/>
        </w:rPr>
        <w:t>O</w:t>
      </w:r>
      <w:r w:rsidR="00974850" w:rsidRPr="00E37973">
        <w:rPr>
          <w:rFonts w:ascii="Calibri Light" w:hAnsi="Calibri Light"/>
          <w:b w:val="0"/>
          <w:bCs w:val="0"/>
        </w:rPr>
        <w:t>utput</w:t>
      </w:r>
      <w:bookmarkEnd w:id="14"/>
      <w:bookmarkEnd w:id="15"/>
    </w:p>
    <w:p w14:paraId="0DEA7BCE" w14:textId="01B98639" w:rsidR="00D65BA2" w:rsidRPr="00D65BA2" w:rsidRDefault="00D65BA2" w:rsidP="00D65BA2">
      <w:pPr>
        <w:pStyle w:val="Heading2"/>
        <w:numPr>
          <w:ilvl w:val="1"/>
          <w:numId w:val="3"/>
        </w:numPr>
        <w:jc w:val="both"/>
        <w:rPr>
          <w:rFonts w:ascii="Calibri Light" w:hAnsi="Calibri Light"/>
          <w:b w:val="0"/>
          <w:bCs w:val="0"/>
        </w:rPr>
      </w:pPr>
      <w:bookmarkStart w:id="16" w:name="_Toc99628570"/>
      <w:r w:rsidRPr="00D65BA2">
        <w:rPr>
          <w:rFonts w:ascii="Calibri Light" w:hAnsi="Calibri Light"/>
          <w:b w:val="0"/>
          <w:bCs w:val="0"/>
        </w:rPr>
        <w:t>sw_graph_boot60_FDK.xml</w:t>
      </w:r>
      <w:bookmarkEnd w:id="16"/>
    </w:p>
    <w:p w14:paraId="35674FA0" w14:textId="60E6BB0B" w:rsidR="000120BA" w:rsidRDefault="00974850" w:rsidP="000120BA">
      <w:pPr>
        <w:pStyle w:val="ListParagraph"/>
        <w:numPr>
          <w:ilvl w:val="0"/>
          <w:numId w:val="33"/>
        </w:numPr>
        <w:jc w:val="both"/>
      </w:pPr>
      <w:r>
        <w:t>Two windows will be opened</w:t>
      </w:r>
      <w:r w:rsidR="000120BA">
        <w:t>, both display the same frame:</w:t>
      </w:r>
    </w:p>
    <w:p w14:paraId="236926A9" w14:textId="5BE6A841" w:rsidR="000120BA" w:rsidRDefault="00974850" w:rsidP="000120BA">
      <w:pPr>
        <w:pStyle w:val="ListParagraph"/>
        <w:numPr>
          <w:ilvl w:val="1"/>
          <w:numId w:val="33"/>
        </w:numPr>
        <w:jc w:val="both"/>
      </w:pPr>
      <w:r>
        <w:t>“</w:t>
      </w:r>
      <w:r w:rsidR="000120BA">
        <w:t>Original RGB image</w:t>
      </w:r>
      <w:r>
        <w:t xml:space="preserve">” </w:t>
      </w:r>
      <w:r w:rsidR="000120BA">
        <w:t>– clean frame</w:t>
      </w:r>
    </w:p>
    <w:p w14:paraId="13A3FE80" w14:textId="1EA0F590" w:rsidR="00974850" w:rsidRDefault="00974850" w:rsidP="000120BA">
      <w:pPr>
        <w:pStyle w:val="ListParagraph"/>
        <w:numPr>
          <w:ilvl w:val="1"/>
          <w:numId w:val="33"/>
        </w:numPr>
        <w:jc w:val="both"/>
      </w:pPr>
      <w:r>
        <w:t xml:space="preserve">“RGB </w:t>
      </w:r>
      <w:r w:rsidR="000120BA">
        <w:t>Image after FDK</w:t>
      </w:r>
      <w:r>
        <w:t>”</w:t>
      </w:r>
      <w:r w:rsidR="000120BA">
        <w:t xml:space="preserve"> – processed frame</w:t>
      </w:r>
    </w:p>
    <w:p w14:paraId="4EF3A98F" w14:textId="77777777" w:rsidR="00974850" w:rsidRDefault="00974850" w:rsidP="00F17DBD">
      <w:pPr>
        <w:pStyle w:val="ListParagraph"/>
        <w:numPr>
          <w:ilvl w:val="0"/>
          <w:numId w:val="2"/>
        </w:numPr>
        <w:jc w:val="both"/>
      </w:pPr>
      <w:r>
        <w:t>In console window output of RAW FDK data will be printed</w:t>
      </w:r>
    </w:p>
    <w:p w14:paraId="24560812" w14:textId="17EAB2EA" w:rsidR="00EB694A" w:rsidRDefault="00427F73" w:rsidP="00F17DBD">
      <w:pPr>
        <w:spacing w:after="0"/>
        <w:jc w:val="both"/>
      </w:pPr>
      <w:r>
        <w:rPr>
          <w:noProof/>
        </w:rPr>
        <w:drawing>
          <wp:inline distT="0" distB="0" distL="0" distR="0" wp14:anchorId="26EB7900" wp14:editId="0707CB0D">
            <wp:extent cx="5191784" cy="3082622"/>
            <wp:effectExtent l="0" t="0" r="8890" b="3810"/>
            <wp:docPr id="6" name="Picture 6" descr="A picture containing text, indoor, compute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indoor, computer, electronic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99281" cy="3087073"/>
                    </a:xfrm>
                    <a:prstGeom prst="rect">
                      <a:avLst/>
                    </a:prstGeom>
                  </pic:spPr>
                </pic:pic>
              </a:graphicData>
            </a:graphic>
          </wp:inline>
        </w:drawing>
      </w:r>
    </w:p>
    <w:p w14:paraId="21DE73E2" w14:textId="6E1061C6" w:rsidR="00B8002E" w:rsidRDefault="00B8002E" w:rsidP="00F17DBD">
      <w:pPr>
        <w:spacing w:after="0"/>
        <w:jc w:val="both"/>
      </w:pPr>
    </w:p>
    <w:p w14:paraId="0FD0F69C" w14:textId="4869A146" w:rsidR="00681232" w:rsidRPr="00681232" w:rsidRDefault="00681232" w:rsidP="00681232">
      <w:pPr>
        <w:pStyle w:val="Heading2"/>
        <w:numPr>
          <w:ilvl w:val="1"/>
          <w:numId w:val="3"/>
        </w:numPr>
        <w:jc w:val="both"/>
        <w:rPr>
          <w:rFonts w:ascii="Calibri Light" w:hAnsi="Calibri Light"/>
          <w:b w:val="0"/>
          <w:bCs w:val="0"/>
        </w:rPr>
      </w:pPr>
      <w:bookmarkStart w:id="17" w:name="_Toc99628571"/>
      <w:r w:rsidRPr="00681232">
        <w:rPr>
          <w:rFonts w:ascii="Calibri Light" w:hAnsi="Calibri Light"/>
          <w:b w:val="0"/>
          <w:bCs w:val="0"/>
        </w:rPr>
        <w:lastRenderedPageBreak/>
        <w:t>sw_graph_boot60_FDK-without-separation.xml</w:t>
      </w:r>
      <w:bookmarkEnd w:id="17"/>
    </w:p>
    <w:p w14:paraId="0C61F2A7" w14:textId="77777777" w:rsidR="00681232" w:rsidRDefault="00681232" w:rsidP="00F17DBD">
      <w:pPr>
        <w:spacing w:after="0"/>
        <w:jc w:val="both"/>
      </w:pPr>
    </w:p>
    <w:p w14:paraId="6CA53F99" w14:textId="48016DC5" w:rsidR="00681232" w:rsidRDefault="00681232" w:rsidP="00AA1F39">
      <w:pPr>
        <w:pStyle w:val="ListParagraph"/>
        <w:numPr>
          <w:ilvl w:val="0"/>
          <w:numId w:val="2"/>
        </w:numPr>
        <w:jc w:val="both"/>
      </w:pPr>
      <w:r>
        <w:t>Two windows will be opened, both display the same frame</w:t>
      </w:r>
      <w:r w:rsidR="00AA1F39">
        <w:t xml:space="preserve">. In this case, both </w:t>
      </w:r>
      <w:r>
        <w:t xml:space="preserve">Original RGB image” </w:t>
      </w:r>
      <w:r w:rsidR="00AA1F39">
        <w:t xml:space="preserve">and </w:t>
      </w:r>
      <w:r w:rsidR="00AA1F39">
        <w:t xml:space="preserve">“RGB Image after FDK” </w:t>
      </w:r>
      <w:r w:rsidR="00AA1F39">
        <w:t>look the same, because the processing is done on IMAGE_9, which is common for first streamer and the FDK output.</w:t>
      </w:r>
    </w:p>
    <w:p w14:paraId="16B3AE4B" w14:textId="77777777" w:rsidR="00681232" w:rsidRDefault="00681232" w:rsidP="00681232">
      <w:pPr>
        <w:pStyle w:val="ListParagraph"/>
        <w:numPr>
          <w:ilvl w:val="0"/>
          <w:numId w:val="2"/>
        </w:numPr>
        <w:jc w:val="both"/>
      </w:pPr>
      <w:r>
        <w:t>In console window output of RAW FDK data will be printed</w:t>
      </w:r>
    </w:p>
    <w:p w14:paraId="29979E3C" w14:textId="77777777" w:rsidR="00681232" w:rsidRDefault="00681232" w:rsidP="00F17DBD">
      <w:pPr>
        <w:spacing w:after="0"/>
        <w:jc w:val="both"/>
      </w:pPr>
    </w:p>
    <w:p w14:paraId="25B015EE" w14:textId="77777777" w:rsidR="00681232" w:rsidRDefault="00681232" w:rsidP="00F17DBD">
      <w:pPr>
        <w:spacing w:after="0"/>
        <w:jc w:val="both"/>
      </w:pPr>
    </w:p>
    <w:p w14:paraId="3A0946CB" w14:textId="389E22F6" w:rsidR="00B8002E" w:rsidRDefault="00B8002E" w:rsidP="00F17DBD">
      <w:pPr>
        <w:spacing w:after="0"/>
        <w:jc w:val="both"/>
      </w:pPr>
      <w:r>
        <w:rPr>
          <w:noProof/>
        </w:rPr>
        <w:drawing>
          <wp:inline distT="0" distB="0" distL="0" distR="0" wp14:anchorId="26385740" wp14:editId="1A4001BE">
            <wp:extent cx="5087145" cy="2938062"/>
            <wp:effectExtent l="0" t="0" r="0" b="0"/>
            <wp:docPr id="16" name="Picture 16" descr="A picture containing text, indo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indoor,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99683" cy="2945303"/>
                    </a:xfrm>
                    <a:prstGeom prst="rect">
                      <a:avLst/>
                    </a:prstGeom>
                  </pic:spPr>
                </pic:pic>
              </a:graphicData>
            </a:graphic>
          </wp:inline>
        </w:drawing>
      </w:r>
    </w:p>
    <w:p w14:paraId="15936029" w14:textId="6B053EB2" w:rsidR="00EB694A" w:rsidRDefault="00EB694A" w:rsidP="00427200">
      <w:pPr>
        <w:pStyle w:val="Heading1"/>
        <w:numPr>
          <w:ilvl w:val="0"/>
          <w:numId w:val="3"/>
        </w:numPr>
        <w:jc w:val="both"/>
        <w:rPr>
          <w:rFonts w:ascii="Calibri Light" w:hAnsi="Calibri Light"/>
          <w:b w:val="0"/>
          <w:bCs w:val="0"/>
        </w:rPr>
      </w:pPr>
      <w:bookmarkStart w:id="18" w:name="_Toc99628572"/>
      <w:r>
        <w:rPr>
          <w:rFonts w:ascii="Calibri Light" w:hAnsi="Calibri Light"/>
          <w:b w:val="0"/>
          <w:bCs w:val="0"/>
        </w:rPr>
        <w:t>Known issues</w:t>
      </w:r>
      <w:bookmarkEnd w:id="18"/>
    </w:p>
    <w:p w14:paraId="43431366" w14:textId="0E0E59B2" w:rsidR="008B72DD" w:rsidRDefault="008B72DD" w:rsidP="00A2777F">
      <w:pPr>
        <w:pStyle w:val="ListParagraph"/>
        <w:numPr>
          <w:ilvl w:val="0"/>
          <w:numId w:val="23"/>
        </w:numPr>
        <w:jc w:val="both"/>
      </w:pPr>
      <w:r>
        <w:t xml:space="preserve">The processed area does not change accordingly to the requested ROI, it has </w:t>
      </w:r>
      <w:proofErr w:type="spellStart"/>
      <w:r>
        <w:t>ashift</w:t>
      </w:r>
      <w:proofErr w:type="spellEnd"/>
      <w:r>
        <w:t xml:space="preserve"> in coordinates (the original function was written for YUV). But it is not the point of this </w:t>
      </w:r>
      <w:proofErr w:type="gramStart"/>
      <w:r>
        <w:t>example</w:t>
      </w:r>
      <w:proofErr w:type="gramEnd"/>
      <w:r>
        <w:t xml:space="preserve"> so it was left as is.</w:t>
      </w:r>
    </w:p>
    <w:p w14:paraId="5793C985" w14:textId="73183F1D" w:rsidR="00A2777F" w:rsidRPr="008B72DD" w:rsidRDefault="00A2777F" w:rsidP="00A2777F">
      <w:pPr>
        <w:pStyle w:val="ListParagraph"/>
        <w:numPr>
          <w:ilvl w:val="0"/>
          <w:numId w:val="23"/>
        </w:numPr>
        <w:jc w:val="both"/>
      </w:pPr>
      <w:r>
        <w:t xml:space="preserve">There is an issue with ARM compilation (missing library), for compiling the ARM please take all nu4000c0 folder that was sent to you to the ARM toolchain environment (instead of using the one from installation package). </w:t>
      </w:r>
    </w:p>
    <w:p w14:paraId="415C8627" w14:textId="77777777" w:rsidR="00EB694A" w:rsidRDefault="00EB694A" w:rsidP="00974850">
      <w:pPr>
        <w:spacing w:after="0"/>
        <w:jc w:val="center"/>
      </w:pPr>
    </w:p>
    <w:sectPr w:rsidR="00EB694A" w:rsidSect="00F165E5">
      <w:headerReference w:type="even" r:id="rId14"/>
      <w:headerReference w:type="default" r:id="rId15"/>
      <w:footerReference w:type="even" r:id="rId16"/>
      <w:footerReference w:type="default" r:id="rId17"/>
      <w:pgSz w:w="12240" w:h="15840"/>
      <w:pgMar w:top="851" w:right="1800" w:bottom="156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A0475" w14:textId="77777777" w:rsidR="00225C3F" w:rsidRDefault="00225C3F" w:rsidP="006812DA">
      <w:pPr>
        <w:spacing w:after="0" w:line="240" w:lineRule="auto"/>
      </w:pPr>
      <w:r>
        <w:separator/>
      </w:r>
    </w:p>
  </w:endnote>
  <w:endnote w:type="continuationSeparator" w:id="0">
    <w:p w14:paraId="47E58AF3" w14:textId="77777777" w:rsidR="00225C3F" w:rsidRDefault="00225C3F" w:rsidP="006812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36618" w14:textId="6889ED3D" w:rsidR="00E90417" w:rsidRPr="00DA4EA4" w:rsidRDefault="00E90417" w:rsidP="00837FC5">
    <w:pPr>
      <w:pStyle w:val="Footer"/>
      <w:rPr>
        <w:sz w:val="18"/>
        <w:szCs w:val="18"/>
      </w:rPr>
    </w:pPr>
    <w:r>
      <w:rPr>
        <w:noProof/>
        <w:color w:val="000000" w:themeColor="text1"/>
        <w:sz w:val="32"/>
        <w:szCs w:val="32"/>
        <w:rtl/>
      </w:rPr>
      <w:drawing>
        <wp:anchor distT="0" distB="0" distL="114300" distR="114300" simplePos="0" relativeHeight="251661312" behindDoc="0" locked="0" layoutInCell="1" allowOverlap="1" wp14:anchorId="297544E0" wp14:editId="12E01FAB">
          <wp:simplePos x="0" y="0"/>
          <wp:positionH relativeFrom="column">
            <wp:posOffset>-18719</wp:posOffset>
          </wp:positionH>
          <wp:positionV relativeFrom="paragraph">
            <wp:posOffset>-9525</wp:posOffset>
          </wp:positionV>
          <wp:extent cx="492710" cy="207563"/>
          <wp:effectExtent l="0" t="0" r="3175" b="254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B_po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2710" cy="207563"/>
                  </a:xfrm>
                  <a:prstGeom prst="rect">
                    <a:avLst/>
                  </a:prstGeom>
                </pic:spPr>
              </pic:pic>
            </a:graphicData>
          </a:graphic>
          <wp14:sizeRelH relativeFrom="page">
            <wp14:pctWidth>0</wp14:pctWidth>
          </wp14:sizeRelH>
          <wp14:sizeRelV relativeFrom="page">
            <wp14:pctHeight>0</wp14:pctHeight>
          </wp14:sizeRelV>
        </wp:anchor>
      </w:drawing>
    </w:r>
    <w:r>
      <w:tab/>
    </w:r>
    <w:r>
      <w:tab/>
    </w:r>
    <w:r w:rsidRPr="00DA4EA4">
      <w:rPr>
        <w:sz w:val="18"/>
        <w:szCs w:val="18"/>
      </w:rPr>
      <w:t>Inuitive confidential</w:t>
    </w:r>
    <w:r w:rsidRPr="00DA4EA4">
      <w:rPr>
        <w:sz w:val="18"/>
        <w:szCs w:val="18"/>
      </w:rPr>
      <w:tab/>
      <w:t xml:space="preserve">NU4000 </w:t>
    </w:r>
    <w:r>
      <w:rPr>
        <w:sz w:val="18"/>
        <w:szCs w:val="18"/>
      </w:rPr>
      <w:t>FDK User Guide</w:t>
    </w:r>
  </w:p>
  <w:p w14:paraId="2B2060DD" w14:textId="77777777" w:rsidR="00E90417" w:rsidRPr="00837FC5" w:rsidRDefault="00E90417" w:rsidP="00837F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B1867" w14:textId="0D3B757A" w:rsidR="00E90417" w:rsidRPr="00DA4EA4" w:rsidRDefault="00E90417" w:rsidP="00837FC5">
    <w:pPr>
      <w:pStyle w:val="Footer"/>
      <w:rPr>
        <w:sz w:val="18"/>
        <w:szCs w:val="18"/>
      </w:rPr>
    </w:pPr>
    <w:r>
      <w:rPr>
        <w:noProof/>
        <w:color w:val="000000" w:themeColor="text1"/>
        <w:sz w:val="32"/>
        <w:szCs w:val="32"/>
        <w:rtl/>
      </w:rPr>
      <w:drawing>
        <wp:anchor distT="0" distB="0" distL="114300" distR="114300" simplePos="0" relativeHeight="251661824" behindDoc="0" locked="0" layoutInCell="1" allowOverlap="1" wp14:anchorId="3B2B91E1" wp14:editId="11882568">
          <wp:simplePos x="0" y="0"/>
          <wp:positionH relativeFrom="column">
            <wp:posOffset>-18719</wp:posOffset>
          </wp:positionH>
          <wp:positionV relativeFrom="paragraph">
            <wp:posOffset>-9525</wp:posOffset>
          </wp:positionV>
          <wp:extent cx="492710" cy="207563"/>
          <wp:effectExtent l="0" t="0" r="3175" b="254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B_po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2710" cy="207563"/>
                  </a:xfrm>
                  <a:prstGeom prst="rect">
                    <a:avLst/>
                  </a:prstGeom>
                </pic:spPr>
              </pic:pic>
            </a:graphicData>
          </a:graphic>
          <wp14:sizeRelH relativeFrom="page">
            <wp14:pctWidth>0</wp14:pctWidth>
          </wp14:sizeRelH>
          <wp14:sizeRelV relativeFrom="page">
            <wp14:pctHeight>0</wp14:pctHeight>
          </wp14:sizeRelV>
        </wp:anchor>
      </w:drawing>
    </w:r>
    <w:r>
      <w:tab/>
    </w:r>
    <w:r>
      <w:tab/>
    </w:r>
    <w:r w:rsidRPr="00DA4EA4">
      <w:rPr>
        <w:sz w:val="18"/>
        <w:szCs w:val="18"/>
      </w:rPr>
      <w:t>Inuitive confidential</w:t>
    </w:r>
    <w:r w:rsidRPr="00DA4EA4">
      <w:rPr>
        <w:sz w:val="18"/>
        <w:szCs w:val="18"/>
      </w:rPr>
      <w:tab/>
      <w:t xml:space="preserve">NU4000 </w:t>
    </w:r>
    <w:r>
      <w:rPr>
        <w:sz w:val="18"/>
        <w:szCs w:val="18"/>
      </w:rPr>
      <w:t>FDK User Guide</w:t>
    </w:r>
  </w:p>
  <w:p w14:paraId="4903F09F" w14:textId="77777777" w:rsidR="00E90417" w:rsidRPr="00837FC5" w:rsidRDefault="00E90417" w:rsidP="00837F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8C83AC" w14:textId="77777777" w:rsidR="00225C3F" w:rsidRDefault="00225C3F" w:rsidP="006812DA">
      <w:pPr>
        <w:spacing w:after="0" w:line="240" w:lineRule="auto"/>
      </w:pPr>
      <w:r>
        <w:separator/>
      </w:r>
    </w:p>
  </w:footnote>
  <w:footnote w:type="continuationSeparator" w:id="0">
    <w:p w14:paraId="1264FC75" w14:textId="77777777" w:rsidR="00225C3F" w:rsidRDefault="00225C3F" w:rsidP="006812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0E497" w14:textId="6BAD2A54" w:rsidR="00E90417" w:rsidRDefault="00B877E7" w:rsidP="00837FC5">
    <w:pPr>
      <w:pStyle w:val="Header"/>
      <w:jc w:val="both"/>
      <w:rPr>
        <w:sz w:val="18"/>
        <w:szCs w:val="18"/>
      </w:rPr>
    </w:pPr>
    <w:proofErr w:type="gramStart"/>
    <w:r>
      <w:rPr>
        <w:sz w:val="18"/>
        <w:szCs w:val="18"/>
      </w:rPr>
      <w:t>March</w:t>
    </w:r>
    <w:r w:rsidR="00E90417">
      <w:rPr>
        <w:sz w:val="18"/>
        <w:szCs w:val="18"/>
      </w:rPr>
      <w:t>,</w:t>
    </w:r>
    <w:proofErr w:type="gramEnd"/>
    <w:r w:rsidR="00E90417">
      <w:rPr>
        <w:sz w:val="18"/>
        <w:szCs w:val="18"/>
      </w:rPr>
      <w:t xml:space="preserve"> 202</w:t>
    </w:r>
    <w:r>
      <w:rPr>
        <w:sz w:val="18"/>
        <w:szCs w:val="18"/>
      </w:rPr>
      <w:t>2</w:t>
    </w:r>
    <w:r w:rsidR="00E90417">
      <w:rPr>
        <w:b/>
        <w:bCs/>
        <w:i/>
        <w:iCs/>
        <w:sz w:val="28"/>
        <w:szCs w:val="28"/>
      </w:rPr>
      <w:tab/>
    </w:r>
    <w:r w:rsidR="00E90417" w:rsidRPr="00DA4EA4">
      <w:rPr>
        <w:sz w:val="18"/>
        <w:szCs w:val="18"/>
        <w:lang w:val="en-GB"/>
      </w:rPr>
      <w:t>Inuitive confidential</w:t>
    </w:r>
    <w:r w:rsidR="00E90417">
      <w:rPr>
        <w:sz w:val="18"/>
        <w:szCs w:val="18"/>
        <w:lang w:val="en-GB"/>
      </w:rPr>
      <w:tab/>
    </w:r>
    <w:sdt>
      <w:sdtPr>
        <w:rPr>
          <w:sz w:val="18"/>
          <w:szCs w:val="18"/>
        </w:rPr>
        <w:alias w:val="Title"/>
        <w:tag w:val=""/>
        <w:id w:val="-1090622850"/>
        <w:dataBinding w:prefixMappings="xmlns:ns0='http://purl.org/dc/elements/1.1/' xmlns:ns1='http://schemas.openxmlformats.org/package/2006/metadata/core-properties' " w:xpath="/ns1:coreProperties[1]/ns0:title[1]" w:storeItemID="{6C3C8BC8-F283-45AE-878A-BAB7291924A1}"/>
        <w:text/>
      </w:sdtPr>
      <w:sdtEndPr/>
      <w:sdtContent>
        <w:r w:rsidR="00DD1664">
          <w:rPr>
            <w:sz w:val="18"/>
            <w:szCs w:val="18"/>
          </w:rPr>
          <w:t>NU4000 FDK Read Frame on ARM core</w:t>
        </w:r>
      </w:sdtContent>
    </w:sdt>
  </w:p>
  <w:p w14:paraId="52A1F0E0" w14:textId="77777777" w:rsidR="00E90417" w:rsidRDefault="00E90417" w:rsidP="00837FC5">
    <w:pPr>
      <w:pStyle w:val="Heade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C33B0" w14:textId="6CE5891F" w:rsidR="00E90417" w:rsidRDefault="00667E04" w:rsidP="00837FC5">
    <w:pPr>
      <w:pStyle w:val="Header"/>
      <w:rPr>
        <w:b/>
        <w:bCs/>
        <w:i/>
        <w:iCs/>
        <w:sz w:val="28"/>
        <w:szCs w:val="28"/>
      </w:rPr>
    </w:pPr>
    <w:proofErr w:type="gramStart"/>
    <w:r>
      <w:rPr>
        <w:sz w:val="18"/>
        <w:szCs w:val="18"/>
      </w:rPr>
      <w:t>March</w:t>
    </w:r>
    <w:r w:rsidR="00E90417">
      <w:rPr>
        <w:sz w:val="18"/>
        <w:szCs w:val="18"/>
      </w:rPr>
      <w:t>,</w:t>
    </w:r>
    <w:proofErr w:type="gramEnd"/>
    <w:r w:rsidR="00E90417">
      <w:rPr>
        <w:sz w:val="18"/>
        <w:szCs w:val="18"/>
      </w:rPr>
      <w:t xml:space="preserve"> 202</w:t>
    </w:r>
    <w:r>
      <w:rPr>
        <w:sz w:val="18"/>
        <w:szCs w:val="18"/>
      </w:rPr>
      <w:t>2</w:t>
    </w:r>
    <w:r w:rsidR="00E90417">
      <w:rPr>
        <w:b/>
        <w:bCs/>
        <w:i/>
        <w:iCs/>
        <w:sz w:val="28"/>
        <w:szCs w:val="28"/>
      </w:rPr>
      <w:tab/>
    </w:r>
    <w:r w:rsidR="00E90417" w:rsidRPr="00DA4EA4">
      <w:rPr>
        <w:sz w:val="18"/>
        <w:szCs w:val="18"/>
        <w:lang w:val="en-GB"/>
      </w:rPr>
      <w:t>Inuitive confidential</w:t>
    </w:r>
    <w:r w:rsidR="00E90417">
      <w:rPr>
        <w:sz w:val="18"/>
        <w:szCs w:val="18"/>
        <w:lang w:val="en-GB"/>
      </w:rPr>
      <w:tab/>
    </w:r>
    <w:sdt>
      <w:sdtPr>
        <w:rPr>
          <w:sz w:val="18"/>
          <w:szCs w:val="18"/>
        </w:rPr>
        <w:alias w:val="Title"/>
        <w:tag w:val=""/>
        <w:id w:val="1210850049"/>
        <w:dataBinding w:prefixMappings="xmlns:ns0='http://purl.org/dc/elements/1.1/' xmlns:ns1='http://schemas.openxmlformats.org/package/2006/metadata/core-properties' " w:xpath="/ns1:coreProperties[1]/ns0:title[1]" w:storeItemID="{6C3C8BC8-F283-45AE-878A-BAB7291924A1}"/>
        <w:text/>
      </w:sdtPr>
      <w:sdtEndPr/>
      <w:sdtContent>
        <w:r w:rsidR="00DD1664">
          <w:rPr>
            <w:sz w:val="18"/>
            <w:szCs w:val="18"/>
          </w:rPr>
          <w:t>NU4000 FDK Read Frame on ARM core</w:t>
        </w:r>
      </w:sdtContent>
    </w:sdt>
    <w:r w:rsidR="00E90417">
      <w:rPr>
        <w:b/>
        <w:bCs/>
        <w:i/>
        <w:iCs/>
        <w:sz w:val="28"/>
        <w:szCs w:val="28"/>
      </w:rPr>
      <w:tab/>
    </w:r>
  </w:p>
  <w:p w14:paraId="60EA2D8E" w14:textId="77777777" w:rsidR="00E90417" w:rsidRPr="00053A39" w:rsidRDefault="00E90417" w:rsidP="00837F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7036C"/>
    <w:multiLevelType w:val="hybridMultilevel"/>
    <w:tmpl w:val="3F565A30"/>
    <w:lvl w:ilvl="0" w:tplc="20000001">
      <w:start w:val="1"/>
      <w:numFmt w:val="bullet"/>
      <w:lvlText w:val=""/>
      <w:lvlJc w:val="left"/>
      <w:pPr>
        <w:ind w:left="720" w:hanging="360"/>
      </w:pPr>
      <w:rPr>
        <w:rFonts w:ascii="Symbol" w:hAnsi="Symbol" w:hint="default"/>
        <w:b w:val="0"/>
        <w:bCs/>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3F26C0"/>
    <w:multiLevelType w:val="multilevel"/>
    <w:tmpl w:val="9DCE88F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600242D"/>
    <w:multiLevelType w:val="hybridMultilevel"/>
    <w:tmpl w:val="3BF0CF86"/>
    <w:lvl w:ilvl="0" w:tplc="5F7C70DE">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A3476A8"/>
    <w:multiLevelType w:val="hybridMultilevel"/>
    <w:tmpl w:val="A566EB38"/>
    <w:lvl w:ilvl="0" w:tplc="20000001">
      <w:start w:val="1"/>
      <w:numFmt w:val="bullet"/>
      <w:lvlText w:val=""/>
      <w:lvlJc w:val="left"/>
      <w:pPr>
        <w:ind w:left="1146" w:hanging="360"/>
      </w:pPr>
      <w:rPr>
        <w:rFonts w:ascii="Symbol" w:hAnsi="Symbol" w:hint="default"/>
      </w:rPr>
    </w:lvl>
    <w:lvl w:ilvl="1" w:tplc="20000003">
      <w:start w:val="1"/>
      <w:numFmt w:val="bullet"/>
      <w:lvlText w:val="o"/>
      <w:lvlJc w:val="left"/>
      <w:pPr>
        <w:ind w:left="1866" w:hanging="360"/>
      </w:pPr>
      <w:rPr>
        <w:rFonts w:ascii="Courier New" w:hAnsi="Courier New" w:cs="Courier New" w:hint="default"/>
      </w:rPr>
    </w:lvl>
    <w:lvl w:ilvl="2" w:tplc="20000005" w:tentative="1">
      <w:start w:val="1"/>
      <w:numFmt w:val="bullet"/>
      <w:lvlText w:val=""/>
      <w:lvlJc w:val="left"/>
      <w:pPr>
        <w:ind w:left="2586" w:hanging="360"/>
      </w:pPr>
      <w:rPr>
        <w:rFonts w:ascii="Wingdings" w:hAnsi="Wingdings" w:hint="default"/>
      </w:rPr>
    </w:lvl>
    <w:lvl w:ilvl="3" w:tplc="20000001" w:tentative="1">
      <w:start w:val="1"/>
      <w:numFmt w:val="bullet"/>
      <w:lvlText w:val=""/>
      <w:lvlJc w:val="left"/>
      <w:pPr>
        <w:ind w:left="3306" w:hanging="360"/>
      </w:pPr>
      <w:rPr>
        <w:rFonts w:ascii="Symbol" w:hAnsi="Symbol" w:hint="default"/>
      </w:rPr>
    </w:lvl>
    <w:lvl w:ilvl="4" w:tplc="20000003" w:tentative="1">
      <w:start w:val="1"/>
      <w:numFmt w:val="bullet"/>
      <w:lvlText w:val="o"/>
      <w:lvlJc w:val="left"/>
      <w:pPr>
        <w:ind w:left="4026" w:hanging="360"/>
      </w:pPr>
      <w:rPr>
        <w:rFonts w:ascii="Courier New" w:hAnsi="Courier New" w:cs="Courier New" w:hint="default"/>
      </w:rPr>
    </w:lvl>
    <w:lvl w:ilvl="5" w:tplc="20000005" w:tentative="1">
      <w:start w:val="1"/>
      <w:numFmt w:val="bullet"/>
      <w:lvlText w:val=""/>
      <w:lvlJc w:val="left"/>
      <w:pPr>
        <w:ind w:left="4746" w:hanging="360"/>
      </w:pPr>
      <w:rPr>
        <w:rFonts w:ascii="Wingdings" w:hAnsi="Wingdings" w:hint="default"/>
      </w:rPr>
    </w:lvl>
    <w:lvl w:ilvl="6" w:tplc="20000001" w:tentative="1">
      <w:start w:val="1"/>
      <w:numFmt w:val="bullet"/>
      <w:lvlText w:val=""/>
      <w:lvlJc w:val="left"/>
      <w:pPr>
        <w:ind w:left="5466" w:hanging="360"/>
      </w:pPr>
      <w:rPr>
        <w:rFonts w:ascii="Symbol" w:hAnsi="Symbol" w:hint="default"/>
      </w:rPr>
    </w:lvl>
    <w:lvl w:ilvl="7" w:tplc="20000003" w:tentative="1">
      <w:start w:val="1"/>
      <w:numFmt w:val="bullet"/>
      <w:lvlText w:val="o"/>
      <w:lvlJc w:val="left"/>
      <w:pPr>
        <w:ind w:left="6186" w:hanging="360"/>
      </w:pPr>
      <w:rPr>
        <w:rFonts w:ascii="Courier New" w:hAnsi="Courier New" w:cs="Courier New" w:hint="default"/>
      </w:rPr>
    </w:lvl>
    <w:lvl w:ilvl="8" w:tplc="20000005" w:tentative="1">
      <w:start w:val="1"/>
      <w:numFmt w:val="bullet"/>
      <w:lvlText w:val=""/>
      <w:lvlJc w:val="left"/>
      <w:pPr>
        <w:ind w:left="6906" w:hanging="360"/>
      </w:pPr>
      <w:rPr>
        <w:rFonts w:ascii="Wingdings" w:hAnsi="Wingdings" w:hint="default"/>
      </w:rPr>
    </w:lvl>
  </w:abstractNum>
  <w:abstractNum w:abstractNumId="4" w15:restartNumberingAfterBreak="0">
    <w:nsid w:val="1B8F787D"/>
    <w:multiLevelType w:val="hybridMultilevel"/>
    <w:tmpl w:val="3E3CF8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D520DA9"/>
    <w:multiLevelType w:val="hybridMultilevel"/>
    <w:tmpl w:val="B038E21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15E427F"/>
    <w:multiLevelType w:val="hybridMultilevel"/>
    <w:tmpl w:val="6D3E3C72"/>
    <w:lvl w:ilvl="0" w:tplc="C77EBE2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A5B0D90"/>
    <w:multiLevelType w:val="multilevel"/>
    <w:tmpl w:val="1EEA56A6"/>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EFE0CB5"/>
    <w:multiLevelType w:val="hybridMultilevel"/>
    <w:tmpl w:val="3B48C7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11665C4"/>
    <w:multiLevelType w:val="hybridMultilevel"/>
    <w:tmpl w:val="B6240736"/>
    <w:lvl w:ilvl="0" w:tplc="5F7C70DE">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92050E1"/>
    <w:multiLevelType w:val="hybridMultilevel"/>
    <w:tmpl w:val="3BD013B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BC778B0"/>
    <w:multiLevelType w:val="hybridMultilevel"/>
    <w:tmpl w:val="A63004AE"/>
    <w:lvl w:ilvl="0" w:tplc="5F7C70DE">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5C42FCF"/>
    <w:multiLevelType w:val="hybridMultilevel"/>
    <w:tmpl w:val="A7B2F9B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A2354F7"/>
    <w:multiLevelType w:val="hybridMultilevel"/>
    <w:tmpl w:val="7A34BA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B624346"/>
    <w:multiLevelType w:val="hybridMultilevel"/>
    <w:tmpl w:val="7A36EC96"/>
    <w:lvl w:ilvl="0" w:tplc="5F7C70DE">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E0F6127"/>
    <w:multiLevelType w:val="hybridMultilevel"/>
    <w:tmpl w:val="DD627690"/>
    <w:lvl w:ilvl="0" w:tplc="0A781CC2">
      <w:start w:val="1"/>
      <w:numFmt w:val="decimal"/>
      <w:lvlText w:val="%1."/>
      <w:lvlJc w:val="left"/>
      <w:pPr>
        <w:tabs>
          <w:tab w:val="num" w:pos="720"/>
        </w:tabs>
        <w:ind w:left="720" w:hanging="360"/>
      </w:pPr>
    </w:lvl>
    <w:lvl w:ilvl="1" w:tplc="AE44F778" w:tentative="1">
      <w:start w:val="1"/>
      <w:numFmt w:val="decimal"/>
      <w:lvlText w:val="%2."/>
      <w:lvlJc w:val="left"/>
      <w:pPr>
        <w:tabs>
          <w:tab w:val="num" w:pos="1440"/>
        </w:tabs>
        <w:ind w:left="1440" w:hanging="360"/>
      </w:pPr>
    </w:lvl>
    <w:lvl w:ilvl="2" w:tplc="5240F95C" w:tentative="1">
      <w:start w:val="1"/>
      <w:numFmt w:val="decimal"/>
      <w:lvlText w:val="%3."/>
      <w:lvlJc w:val="left"/>
      <w:pPr>
        <w:tabs>
          <w:tab w:val="num" w:pos="2160"/>
        </w:tabs>
        <w:ind w:left="2160" w:hanging="360"/>
      </w:pPr>
    </w:lvl>
    <w:lvl w:ilvl="3" w:tplc="E36409E8" w:tentative="1">
      <w:start w:val="1"/>
      <w:numFmt w:val="decimal"/>
      <w:lvlText w:val="%4."/>
      <w:lvlJc w:val="left"/>
      <w:pPr>
        <w:tabs>
          <w:tab w:val="num" w:pos="2880"/>
        </w:tabs>
        <w:ind w:left="2880" w:hanging="360"/>
      </w:pPr>
    </w:lvl>
    <w:lvl w:ilvl="4" w:tplc="501C988A" w:tentative="1">
      <w:start w:val="1"/>
      <w:numFmt w:val="decimal"/>
      <w:lvlText w:val="%5."/>
      <w:lvlJc w:val="left"/>
      <w:pPr>
        <w:tabs>
          <w:tab w:val="num" w:pos="3600"/>
        </w:tabs>
        <w:ind w:left="3600" w:hanging="360"/>
      </w:pPr>
    </w:lvl>
    <w:lvl w:ilvl="5" w:tplc="91AE5512" w:tentative="1">
      <w:start w:val="1"/>
      <w:numFmt w:val="decimal"/>
      <w:lvlText w:val="%6."/>
      <w:lvlJc w:val="left"/>
      <w:pPr>
        <w:tabs>
          <w:tab w:val="num" w:pos="4320"/>
        </w:tabs>
        <w:ind w:left="4320" w:hanging="360"/>
      </w:pPr>
    </w:lvl>
    <w:lvl w:ilvl="6" w:tplc="E3FE474A" w:tentative="1">
      <w:start w:val="1"/>
      <w:numFmt w:val="decimal"/>
      <w:lvlText w:val="%7."/>
      <w:lvlJc w:val="left"/>
      <w:pPr>
        <w:tabs>
          <w:tab w:val="num" w:pos="5040"/>
        </w:tabs>
        <w:ind w:left="5040" w:hanging="360"/>
      </w:pPr>
    </w:lvl>
    <w:lvl w:ilvl="7" w:tplc="76340ED4" w:tentative="1">
      <w:start w:val="1"/>
      <w:numFmt w:val="decimal"/>
      <w:lvlText w:val="%8."/>
      <w:lvlJc w:val="left"/>
      <w:pPr>
        <w:tabs>
          <w:tab w:val="num" w:pos="5760"/>
        </w:tabs>
        <w:ind w:left="5760" w:hanging="360"/>
      </w:pPr>
    </w:lvl>
    <w:lvl w:ilvl="8" w:tplc="6060D3EC" w:tentative="1">
      <w:start w:val="1"/>
      <w:numFmt w:val="decimal"/>
      <w:lvlText w:val="%9."/>
      <w:lvlJc w:val="left"/>
      <w:pPr>
        <w:tabs>
          <w:tab w:val="num" w:pos="6480"/>
        </w:tabs>
        <w:ind w:left="6480" w:hanging="360"/>
      </w:pPr>
    </w:lvl>
  </w:abstractNum>
  <w:abstractNum w:abstractNumId="16" w15:restartNumberingAfterBreak="0">
    <w:nsid w:val="50970894"/>
    <w:multiLevelType w:val="hybridMultilevel"/>
    <w:tmpl w:val="02CA36BE"/>
    <w:lvl w:ilvl="0" w:tplc="5C546604">
      <w:numFmt w:val="bullet"/>
      <w:lvlText w:val=""/>
      <w:lvlJc w:val="left"/>
      <w:pPr>
        <w:ind w:left="720" w:hanging="360"/>
      </w:pPr>
      <w:rPr>
        <w:rFonts w:ascii="Symbol" w:eastAsia="Calibr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15:restartNumberingAfterBreak="0">
    <w:nsid w:val="6F87580C"/>
    <w:multiLevelType w:val="hybridMultilevel"/>
    <w:tmpl w:val="2B26AA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703159F7"/>
    <w:multiLevelType w:val="hybridMultilevel"/>
    <w:tmpl w:val="4CDE6A70"/>
    <w:lvl w:ilvl="0" w:tplc="C0889ECA">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77315F43"/>
    <w:multiLevelType w:val="hybridMultilevel"/>
    <w:tmpl w:val="CCA44C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17"/>
  </w:num>
  <w:num w:numId="7">
    <w:abstractNumId w:val="10"/>
  </w:num>
  <w:num w:numId="8">
    <w:abstractNumId w:val="4"/>
  </w:num>
  <w:num w:numId="9">
    <w:abstractNumId w:val="19"/>
  </w:num>
  <w:num w:numId="10">
    <w:abstractNumId w:val="3"/>
  </w:num>
  <w:num w:numId="11">
    <w:abstractNumId w:val="8"/>
  </w:num>
  <w:num w:numId="12">
    <w:abstractNumId w:val="18"/>
  </w:num>
  <w:num w:numId="13">
    <w:abstractNumId w:val="15"/>
  </w:num>
  <w:num w:numId="14">
    <w:abstractNumId w:val="13"/>
  </w:num>
  <w:num w:numId="15">
    <w:abstractNumId w:val="7"/>
  </w:num>
  <w:num w:numId="16">
    <w:abstractNumId w:val="6"/>
  </w:num>
  <w:num w:numId="17">
    <w:abstractNumId w:val="14"/>
  </w:num>
  <w:num w:numId="18">
    <w:abstractNumId w:val="1"/>
  </w:num>
  <w:num w:numId="19">
    <w:abstractNumId w:val="1"/>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9"/>
  </w:num>
  <w:num w:numId="23">
    <w:abstractNumId w:val="11"/>
  </w:num>
  <w:num w:numId="24">
    <w:abstractNumId w:val="1"/>
  </w:num>
  <w:num w:numId="25">
    <w:abstractNumId w:val="1"/>
  </w:num>
  <w:num w:numId="26">
    <w:abstractNumId w:val="1"/>
  </w:num>
  <w:num w:numId="27">
    <w:abstractNumId w:val="1"/>
  </w:num>
  <w:num w:numId="28">
    <w:abstractNumId w:val="16"/>
    <w:lvlOverride w:ilvl="0"/>
    <w:lvlOverride w:ilvl="1"/>
    <w:lvlOverride w:ilvl="2"/>
    <w:lvlOverride w:ilvl="3"/>
    <w:lvlOverride w:ilvl="4"/>
    <w:lvlOverride w:ilvl="5"/>
    <w:lvlOverride w:ilvl="6"/>
    <w:lvlOverride w:ilvl="7"/>
    <w:lvlOverride w:ilvl="8"/>
  </w:num>
  <w:num w:numId="29">
    <w:abstractNumId w:val="1"/>
  </w:num>
  <w:num w:numId="30">
    <w:abstractNumId w:val="1"/>
  </w:num>
  <w:num w:numId="31">
    <w:abstractNumId w:val="1"/>
  </w:num>
  <w:num w:numId="32">
    <w:abstractNumId w:val="1"/>
  </w:num>
  <w:num w:numId="33">
    <w:abstractNumId w:val="12"/>
  </w:num>
  <w:num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num>
  <w:num w:numId="36">
    <w:abstractNumId w:val="1"/>
  </w:num>
  <w:num w:numId="37">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F11"/>
    <w:rsid w:val="000002A5"/>
    <w:rsid w:val="0000300B"/>
    <w:rsid w:val="0000310C"/>
    <w:rsid w:val="00004293"/>
    <w:rsid w:val="00004783"/>
    <w:rsid w:val="00005877"/>
    <w:rsid w:val="00006365"/>
    <w:rsid w:val="000064EA"/>
    <w:rsid w:val="00006D58"/>
    <w:rsid w:val="00010898"/>
    <w:rsid w:val="000120BA"/>
    <w:rsid w:val="000125C9"/>
    <w:rsid w:val="00012858"/>
    <w:rsid w:val="00012E3D"/>
    <w:rsid w:val="0001612B"/>
    <w:rsid w:val="000176B2"/>
    <w:rsid w:val="00017A9E"/>
    <w:rsid w:val="00021F3C"/>
    <w:rsid w:val="00022FF9"/>
    <w:rsid w:val="00023721"/>
    <w:rsid w:val="00024537"/>
    <w:rsid w:val="00025B82"/>
    <w:rsid w:val="0002628C"/>
    <w:rsid w:val="00027350"/>
    <w:rsid w:val="00027E41"/>
    <w:rsid w:val="00030D53"/>
    <w:rsid w:val="000314E1"/>
    <w:rsid w:val="000355F6"/>
    <w:rsid w:val="00035988"/>
    <w:rsid w:val="00035E60"/>
    <w:rsid w:val="00036E7C"/>
    <w:rsid w:val="00037CAE"/>
    <w:rsid w:val="00040363"/>
    <w:rsid w:val="00040583"/>
    <w:rsid w:val="000413DC"/>
    <w:rsid w:val="00041566"/>
    <w:rsid w:val="00041906"/>
    <w:rsid w:val="0004574E"/>
    <w:rsid w:val="00047160"/>
    <w:rsid w:val="00053A39"/>
    <w:rsid w:val="000547FA"/>
    <w:rsid w:val="00056D1B"/>
    <w:rsid w:val="000605BB"/>
    <w:rsid w:val="00060AAA"/>
    <w:rsid w:val="00060F23"/>
    <w:rsid w:val="00063A88"/>
    <w:rsid w:val="00065E7C"/>
    <w:rsid w:val="00066628"/>
    <w:rsid w:val="0006667A"/>
    <w:rsid w:val="0007060C"/>
    <w:rsid w:val="00072412"/>
    <w:rsid w:val="00074564"/>
    <w:rsid w:val="000757B2"/>
    <w:rsid w:val="00077A2D"/>
    <w:rsid w:val="00077AA7"/>
    <w:rsid w:val="00082666"/>
    <w:rsid w:val="000837B2"/>
    <w:rsid w:val="000837BF"/>
    <w:rsid w:val="00086386"/>
    <w:rsid w:val="00086B81"/>
    <w:rsid w:val="00090998"/>
    <w:rsid w:val="00090DF6"/>
    <w:rsid w:val="00090FF5"/>
    <w:rsid w:val="00092F8C"/>
    <w:rsid w:val="00095AD9"/>
    <w:rsid w:val="000A0C49"/>
    <w:rsid w:val="000A18EA"/>
    <w:rsid w:val="000A2634"/>
    <w:rsid w:val="000A2D66"/>
    <w:rsid w:val="000A34F1"/>
    <w:rsid w:val="000A3881"/>
    <w:rsid w:val="000A485B"/>
    <w:rsid w:val="000A6869"/>
    <w:rsid w:val="000A6C01"/>
    <w:rsid w:val="000B0C9D"/>
    <w:rsid w:val="000B2FCD"/>
    <w:rsid w:val="000B3BE4"/>
    <w:rsid w:val="000B48FD"/>
    <w:rsid w:val="000B5AE3"/>
    <w:rsid w:val="000C14EC"/>
    <w:rsid w:val="000C345D"/>
    <w:rsid w:val="000C77CC"/>
    <w:rsid w:val="000D0498"/>
    <w:rsid w:val="000D1854"/>
    <w:rsid w:val="000D49BD"/>
    <w:rsid w:val="000D5E61"/>
    <w:rsid w:val="000D739C"/>
    <w:rsid w:val="000D7D4B"/>
    <w:rsid w:val="000E0F18"/>
    <w:rsid w:val="000E13D3"/>
    <w:rsid w:val="000E2104"/>
    <w:rsid w:val="000E447A"/>
    <w:rsid w:val="000E71B6"/>
    <w:rsid w:val="000F0274"/>
    <w:rsid w:val="000F0554"/>
    <w:rsid w:val="000F2BDB"/>
    <w:rsid w:val="000F4CF7"/>
    <w:rsid w:val="000F5ED5"/>
    <w:rsid w:val="000F5F92"/>
    <w:rsid w:val="001022A8"/>
    <w:rsid w:val="001022B3"/>
    <w:rsid w:val="00102BCC"/>
    <w:rsid w:val="00102C14"/>
    <w:rsid w:val="001047A6"/>
    <w:rsid w:val="00105055"/>
    <w:rsid w:val="00107165"/>
    <w:rsid w:val="0010760E"/>
    <w:rsid w:val="00107BF9"/>
    <w:rsid w:val="0011011B"/>
    <w:rsid w:val="00113719"/>
    <w:rsid w:val="001138F7"/>
    <w:rsid w:val="001145D6"/>
    <w:rsid w:val="00122E29"/>
    <w:rsid w:val="0012413D"/>
    <w:rsid w:val="00125091"/>
    <w:rsid w:val="00125F29"/>
    <w:rsid w:val="0013102A"/>
    <w:rsid w:val="00132831"/>
    <w:rsid w:val="00132BE8"/>
    <w:rsid w:val="00133886"/>
    <w:rsid w:val="00134391"/>
    <w:rsid w:val="0014043D"/>
    <w:rsid w:val="00141D65"/>
    <w:rsid w:val="00141FC3"/>
    <w:rsid w:val="00142081"/>
    <w:rsid w:val="001446E9"/>
    <w:rsid w:val="00146082"/>
    <w:rsid w:val="001467DD"/>
    <w:rsid w:val="00146CF3"/>
    <w:rsid w:val="0014702D"/>
    <w:rsid w:val="001529AD"/>
    <w:rsid w:val="001543C8"/>
    <w:rsid w:val="00155CE6"/>
    <w:rsid w:val="00156252"/>
    <w:rsid w:val="001562F5"/>
    <w:rsid w:val="0015681D"/>
    <w:rsid w:val="00156E48"/>
    <w:rsid w:val="0015713C"/>
    <w:rsid w:val="001607EF"/>
    <w:rsid w:val="00161C11"/>
    <w:rsid w:val="00165141"/>
    <w:rsid w:val="00173046"/>
    <w:rsid w:val="00174974"/>
    <w:rsid w:val="0017633D"/>
    <w:rsid w:val="00176413"/>
    <w:rsid w:val="00176C48"/>
    <w:rsid w:val="001817E2"/>
    <w:rsid w:val="00182FD8"/>
    <w:rsid w:val="00185E19"/>
    <w:rsid w:val="0018670E"/>
    <w:rsid w:val="00186BF5"/>
    <w:rsid w:val="0018742D"/>
    <w:rsid w:val="00190F67"/>
    <w:rsid w:val="001929A2"/>
    <w:rsid w:val="00192E6E"/>
    <w:rsid w:val="001962AC"/>
    <w:rsid w:val="00197137"/>
    <w:rsid w:val="00197AF9"/>
    <w:rsid w:val="001A0237"/>
    <w:rsid w:val="001A2628"/>
    <w:rsid w:val="001A4E23"/>
    <w:rsid w:val="001A7C2A"/>
    <w:rsid w:val="001B0952"/>
    <w:rsid w:val="001B39AC"/>
    <w:rsid w:val="001C0378"/>
    <w:rsid w:val="001C0894"/>
    <w:rsid w:val="001C1335"/>
    <w:rsid w:val="001D0070"/>
    <w:rsid w:val="001E0311"/>
    <w:rsid w:val="001E055A"/>
    <w:rsid w:val="001E1EAB"/>
    <w:rsid w:val="001E2BCD"/>
    <w:rsid w:val="001E4A07"/>
    <w:rsid w:val="001E5785"/>
    <w:rsid w:val="001F3452"/>
    <w:rsid w:val="001F4BBE"/>
    <w:rsid w:val="001F4FC0"/>
    <w:rsid w:val="001F546D"/>
    <w:rsid w:val="001F71D5"/>
    <w:rsid w:val="00201E02"/>
    <w:rsid w:val="00202AC1"/>
    <w:rsid w:val="00205C38"/>
    <w:rsid w:val="002112CE"/>
    <w:rsid w:val="00213B0D"/>
    <w:rsid w:val="002143DD"/>
    <w:rsid w:val="00222BE5"/>
    <w:rsid w:val="0022300D"/>
    <w:rsid w:val="002232B4"/>
    <w:rsid w:val="002234CB"/>
    <w:rsid w:val="00224C01"/>
    <w:rsid w:val="00225C3F"/>
    <w:rsid w:val="002306E2"/>
    <w:rsid w:val="00231C65"/>
    <w:rsid w:val="002333E9"/>
    <w:rsid w:val="00233BCB"/>
    <w:rsid w:val="00236179"/>
    <w:rsid w:val="00236AAC"/>
    <w:rsid w:val="002377EA"/>
    <w:rsid w:val="002407E8"/>
    <w:rsid w:val="002427D7"/>
    <w:rsid w:val="00243696"/>
    <w:rsid w:val="002443AE"/>
    <w:rsid w:val="0024445C"/>
    <w:rsid w:val="00245748"/>
    <w:rsid w:val="00245DE5"/>
    <w:rsid w:val="00246C35"/>
    <w:rsid w:val="00247EE2"/>
    <w:rsid w:val="00250A22"/>
    <w:rsid w:val="002529A4"/>
    <w:rsid w:val="00255E41"/>
    <w:rsid w:val="00260A86"/>
    <w:rsid w:val="0026406B"/>
    <w:rsid w:val="00264E31"/>
    <w:rsid w:val="002662BB"/>
    <w:rsid w:val="00266A8F"/>
    <w:rsid w:val="00267832"/>
    <w:rsid w:val="002706AD"/>
    <w:rsid w:val="002711BE"/>
    <w:rsid w:val="00271630"/>
    <w:rsid w:val="00276604"/>
    <w:rsid w:val="00276C9E"/>
    <w:rsid w:val="00276D9C"/>
    <w:rsid w:val="00277B30"/>
    <w:rsid w:val="00281314"/>
    <w:rsid w:val="00282062"/>
    <w:rsid w:val="002826D9"/>
    <w:rsid w:val="00283395"/>
    <w:rsid w:val="002833FD"/>
    <w:rsid w:val="00284051"/>
    <w:rsid w:val="0028628B"/>
    <w:rsid w:val="00286597"/>
    <w:rsid w:val="00286CA6"/>
    <w:rsid w:val="00287319"/>
    <w:rsid w:val="00290C18"/>
    <w:rsid w:val="00290D3A"/>
    <w:rsid w:val="002943B7"/>
    <w:rsid w:val="00295E15"/>
    <w:rsid w:val="0029655C"/>
    <w:rsid w:val="00297D8A"/>
    <w:rsid w:val="002A0295"/>
    <w:rsid w:val="002A0E89"/>
    <w:rsid w:val="002A21F4"/>
    <w:rsid w:val="002A3D36"/>
    <w:rsid w:val="002B148C"/>
    <w:rsid w:val="002B4C80"/>
    <w:rsid w:val="002B5FF5"/>
    <w:rsid w:val="002B6B13"/>
    <w:rsid w:val="002B7811"/>
    <w:rsid w:val="002B7F75"/>
    <w:rsid w:val="002C169C"/>
    <w:rsid w:val="002C2822"/>
    <w:rsid w:val="002C2891"/>
    <w:rsid w:val="002C2F24"/>
    <w:rsid w:val="002C516E"/>
    <w:rsid w:val="002C5881"/>
    <w:rsid w:val="002C58F8"/>
    <w:rsid w:val="002D00B2"/>
    <w:rsid w:val="002D2677"/>
    <w:rsid w:val="002D2D56"/>
    <w:rsid w:val="002D3A64"/>
    <w:rsid w:val="002D3FF1"/>
    <w:rsid w:val="002D42CF"/>
    <w:rsid w:val="002D4651"/>
    <w:rsid w:val="002D7780"/>
    <w:rsid w:val="002D7B4F"/>
    <w:rsid w:val="002E18B7"/>
    <w:rsid w:val="002E3E3F"/>
    <w:rsid w:val="002E5F55"/>
    <w:rsid w:val="002E7D79"/>
    <w:rsid w:val="002F16EA"/>
    <w:rsid w:val="003019EF"/>
    <w:rsid w:val="00304BD6"/>
    <w:rsid w:val="003063FF"/>
    <w:rsid w:val="003104B9"/>
    <w:rsid w:val="00310EEC"/>
    <w:rsid w:val="00313DB6"/>
    <w:rsid w:val="00314192"/>
    <w:rsid w:val="00321C23"/>
    <w:rsid w:val="00322B26"/>
    <w:rsid w:val="00322C5B"/>
    <w:rsid w:val="00322F18"/>
    <w:rsid w:val="00324488"/>
    <w:rsid w:val="003260E8"/>
    <w:rsid w:val="003302E3"/>
    <w:rsid w:val="0033342D"/>
    <w:rsid w:val="00333BDC"/>
    <w:rsid w:val="00334390"/>
    <w:rsid w:val="00335BF5"/>
    <w:rsid w:val="0033766B"/>
    <w:rsid w:val="00342430"/>
    <w:rsid w:val="00342CF5"/>
    <w:rsid w:val="00343E10"/>
    <w:rsid w:val="00345C64"/>
    <w:rsid w:val="00352C3C"/>
    <w:rsid w:val="00355C49"/>
    <w:rsid w:val="00360C7B"/>
    <w:rsid w:val="003611F2"/>
    <w:rsid w:val="00362317"/>
    <w:rsid w:val="0036352C"/>
    <w:rsid w:val="00364186"/>
    <w:rsid w:val="00364756"/>
    <w:rsid w:val="003654C9"/>
    <w:rsid w:val="0036635B"/>
    <w:rsid w:val="00367289"/>
    <w:rsid w:val="003675F7"/>
    <w:rsid w:val="0037162A"/>
    <w:rsid w:val="00372385"/>
    <w:rsid w:val="00377B7B"/>
    <w:rsid w:val="003833B2"/>
    <w:rsid w:val="00384861"/>
    <w:rsid w:val="00384FB9"/>
    <w:rsid w:val="003857B6"/>
    <w:rsid w:val="00386B08"/>
    <w:rsid w:val="003918F0"/>
    <w:rsid w:val="00391F6C"/>
    <w:rsid w:val="003A0467"/>
    <w:rsid w:val="003A0F1B"/>
    <w:rsid w:val="003A1971"/>
    <w:rsid w:val="003A1D8E"/>
    <w:rsid w:val="003A262C"/>
    <w:rsid w:val="003A474C"/>
    <w:rsid w:val="003A4770"/>
    <w:rsid w:val="003A5B72"/>
    <w:rsid w:val="003A643C"/>
    <w:rsid w:val="003A73E2"/>
    <w:rsid w:val="003A77C9"/>
    <w:rsid w:val="003A79F6"/>
    <w:rsid w:val="003B1125"/>
    <w:rsid w:val="003B5B50"/>
    <w:rsid w:val="003C1207"/>
    <w:rsid w:val="003C5313"/>
    <w:rsid w:val="003C63EE"/>
    <w:rsid w:val="003C6C2D"/>
    <w:rsid w:val="003D0AD3"/>
    <w:rsid w:val="003D3741"/>
    <w:rsid w:val="003D37D6"/>
    <w:rsid w:val="003D41A2"/>
    <w:rsid w:val="003D470F"/>
    <w:rsid w:val="003D49F8"/>
    <w:rsid w:val="003E043D"/>
    <w:rsid w:val="003E10A6"/>
    <w:rsid w:val="003E1C2C"/>
    <w:rsid w:val="003E26FF"/>
    <w:rsid w:val="003E2C2E"/>
    <w:rsid w:val="003E2C59"/>
    <w:rsid w:val="003E3C20"/>
    <w:rsid w:val="003E3CD5"/>
    <w:rsid w:val="003E44C9"/>
    <w:rsid w:val="003F1656"/>
    <w:rsid w:val="003F1721"/>
    <w:rsid w:val="003F177F"/>
    <w:rsid w:val="003F236C"/>
    <w:rsid w:val="003F2502"/>
    <w:rsid w:val="003F4033"/>
    <w:rsid w:val="003F50C3"/>
    <w:rsid w:val="003F5411"/>
    <w:rsid w:val="003F58E7"/>
    <w:rsid w:val="003F6531"/>
    <w:rsid w:val="003F7F1B"/>
    <w:rsid w:val="00402C0A"/>
    <w:rsid w:val="00404555"/>
    <w:rsid w:val="004048CC"/>
    <w:rsid w:val="00407E63"/>
    <w:rsid w:val="0041002D"/>
    <w:rsid w:val="00410AC7"/>
    <w:rsid w:val="00412A4F"/>
    <w:rsid w:val="00417B92"/>
    <w:rsid w:val="00420C18"/>
    <w:rsid w:val="00422860"/>
    <w:rsid w:val="00422B47"/>
    <w:rsid w:val="004254B8"/>
    <w:rsid w:val="00425A54"/>
    <w:rsid w:val="00426474"/>
    <w:rsid w:val="00427200"/>
    <w:rsid w:val="00427800"/>
    <w:rsid w:val="0042785A"/>
    <w:rsid w:val="00427F73"/>
    <w:rsid w:val="00430B14"/>
    <w:rsid w:val="004313E9"/>
    <w:rsid w:val="004319C5"/>
    <w:rsid w:val="00432167"/>
    <w:rsid w:val="004336EA"/>
    <w:rsid w:val="00440D6B"/>
    <w:rsid w:val="00441063"/>
    <w:rsid w:val="0044148D"/>
    <w:rsid w:val="00445865"/>
    <w:rsid w:val="00446066"/>
    <w:rsid w:val="004473DE"/>
    <w:rsid w:val="004508E9"/>
    <w:rsid w:val="00450C08"/>
    <w:rsid w:val="00451131"/>
    <w:rsid w:val="0045369F"/>
    <w:rsid w:val="004548FE"/>
    <w:rsid w:val="00455170"/>
    <w:rsid w:val="0045614A"/>
    <w:rsid w:val="00456987"/>
    <w:rsid w:val="004618C7"/>
    <w:rsid w:val="00461C8A"/>
    <w:rsid w:val="00461EEB"/>
    <w:rsid w:val="00464A44"/>
    <w:rsid w:val="004655D6"/>
    <w:rsid w:val="00466916"/>
    <w:rsid w:val="00470E00"/>
    <w:rsid w:val="00473C20"/>
    <w:rsid w:val="00473DDB"/>
    <w:rsid w:val="004763C3"/>
    <w:rsid w:val="00476CF3"/>
    <w:rsid w:val="0047793C"/>
    <w:rsid w:val="00480519"/>
    <w:rsid w:val="00480850"/>
    <w:rsid w:val="00480D6D"/>
    <w:rsid w:val="004817BD"/>
    <w:rsid w:val="00483DFD"/>
    <w:rsid w:val="0048423F"/>
    <w:rsid w:val="00485297"/>
    <w:rsid w:val="00486D71"/>
    <w:rsid w:val="00487969"/>
    <w:rsid w:val="00491D59"/>
    <w:rsid w:val="0049221E"/>
    <w:rsid w:val="004922FF"/>
    <w:rsid w:val="00492D9F"/>
    <w:rsid w:val="00493F16"/>
    <w:rsid w:val="004942EE"/>
    <w:rsid w:val="004952AB"/>
    <w:rsid w:val="0049626B"/>
    <w:rsid w:val="004A112C"/>
    <w:rsid w:val="004A29DA"/>
    <w:rsid w:val="004A3D38"/>
    <w:rsid w:val="004A747C"/>
    <w:rsid w:val="004B0536"/>
    <w:rsid w:val="004B117F"/>
    <w:rsid w:val="004B1780"/>
    <w:rsid w:val="004B2AF4"/>
    <w:rsid w:val="004B771F"/>
    <w:rsid w:val="004B78CF"/>
    <w:rsid w:val="004C1A67"/>
    <w:rsid w:val="004C2886"/>
    <w:rsid w:val="004C303C"/>
    <w:rsid w:val="004C6055"/>
    <w:rsid w:val="004C6A39"/>
    <w:rsid w:val="004C7477"/>
    <w:rsid w:val="004C774D"/>
    <w:rsid w:val="004C7B36"/>
    <w:rsid w:val="004D0F11"/>
    <w:rsid w:val="004D14C5"/>
    <w:rsid w:val="004D25A0"/>
    <w:rsid w:val="004D2A4A"/>
    <w:rsid w:val="004D30FD"/>
    <w:rsid w:val="004D6650"/>
    <w:rsid w:val="004D666B"/>
    <w:rsid w:val="004E0494"/>
    <w:rsid w:val="004E0990"/>
    <w:rsid w:val="004E19E3"/>
    <w:rsid w:val="004E3866"/>
    <w:rsid w:val="004E3BE4"/>
    <w:rsid w:val="004E4B85"/>
    <w:rsid w:val="004E56BB"/>
    <w:rsid w:val="004E713F"/>
    <w:rsid w:val="004E7901"/>
    <w:rsid w:val="004F08E9"/>
    <w:rsid w:val="004F66A6"/>
    <w:rsid w:val="00501CEE"/>
    <w:rsid w:val="00503E69"/>
    <w:rsid w:val="005044AA"/>
    <w:rsid w:val="00504AB2"/>
    <w:rsid w:val="00507418"/>
    <w:rsid w:val="00511F20"/>
    <w:rsid w:val="0051452A"/>
    <w:rsid w:val="00514866"/>
    <w:rsid w:val="005150E3"/>
    <w:rsid w:val="005151A2"/>
    <w:rsid w:val="00516004"/>
    <w:rsid w:val="00520796"/>
    <w:rsid w:val="005246DB"/>
    <w:rsid w:val="00526173"/>
    <w:rsid w:val="005261FD"/>
    <w:rsid w:val="00527FB3"/>
    <w:rsid w:val="00530971"/>
    <w:rsid w:val="005310B0"/>
    <w:rsid w:val="00531784"/>
    <w:rsid w:val="00532145"/>
    <w:rsid w:val="005327D1"/>
    <w:rsid w:val="00532BCE"/>
    <w:rsid w:val="00533B83"/>
    <w:rsid w:val="005344E1"/>
    <w:rsid w:val="00534CED"/>
    <w:rsid w:val="00535F7C"/>
    <w:rsid w:val="00537AC8"/>
    <w:rsid w:val="005402AE"/>
    <w:rsid w:val="00542E9E"/>
    <w:rsid w:val="00547A6A"/>
    <w:rsid w:val="0055017C"/>
    <w:rsid w:val="005527FF"/>
    <w:rsid w:val="00557617"/>
    <w:rsid w:val="00557AAA"/>
    <w:rsid w:val="0056275F"/>
    <w:rsid w:val="00563D11"/>
    <w:rsid w:val="00565513"/>
    <w:rsid w:val="00566AC4"/>
    <w:rsid w:val="00566C05"/>
    <w:rsid w:val="005671A5"/>
    <w:rsid w:val="00567AC0"/>
    <w:rsid w:val="00570E74"/>
    <w:rsid w:val="005718D7"/>
    <w:rsid w:val="005750E1"/>
    <w:rsid w:val="00575363"/>
    <w:rsid w:val="005772CC"/>
    <w:rsid w:val="0058147E"/>
    <w:rsid w:val="00582272"/>
    <w:rsid w:val="0058428C"/>
    <w:rsid w:val="00591079"/>
    <w:rsid w:val="005911A0"/>
    <w:rsid w:val="005913B3"/>
    <w:rsid w:val="00592949"/>
    <w:rsid w:val="00593838"/>
    <w:rsid w:val="00594409"/>
    <w:rsid w:val="0059510E"/>
    <w:rsid w:val="00595243"/>
    <w:rsid w:val="0059687F"/>
    <w:rsid w:val="005A0725"/>
    <w:rsid w:val="005A0AEA"/>
    <w:rsid w:val="005A0FB5"/>
    <w:rsid w:val="005A3629"/>
    <w:rsid w:val="005A519C"/>
    <w:rsid w:val="005A54C2"/>
    <w:rsid w:val="005A5D1C"/>
    <w:rsid w:val="005A5F46"/>
    <w:rsid w:val="005A6051"/>
    <w:rsid w:val="005A7615"/>
    <w:rsid w:val="005B00E9"/>
    <w:rsid w:val="005B0D6F"/>
    <w:rsid w:val="005B2343"/>
    <w:rsid w:val="005B2EAC"/>
    <w:rsid w:val="005B3E6A"/>
    <w:rsid w:val="005B41F9"/>
    <w:rsid w:val="005B674B"/>
    <w:rsid w:val="005B794C"/>
    <w:rsid w:val="005C4FBE"/>
    <w:rsid w:val="005C670A"/>
    <w:rsid w:val="005C77BE"/>
    <w:rsid w:val="005D00C6"/>
    <w:rsid w:val="005D3A59"/>
    <w:rsid w:val="005D3D82"/>
    <w:rsid w:val="005D4A5A"/>
    <w:rsid w:val="005D5DFA"/>
    <w:rsid w:val="005D7271"/>
    <w:rsid w:val="005E0A00"/>
    <w:rsid w:val="005E1EA9"/>
    <w:rsid w:val="005E2D8E"/>
    <w:rsid w:val="005E490E"/>
    <w:rsid w:val="005E7270"/>
    <w:rsid w:val="005F0649"/>
    <w:rsid w:val="005F1A29"/>
    <w:rsid w:val="005F2E4A"/>
    <w:rsid w:val="005F36E2"/>
    <w:rsid w:val="005F3889"/>
    <w:rsid w:val="005F38F1"/>
    <w:rsid w:val="005F62C4"/>
    <w:rsid w:val="006000EF"/>
    <w:rsid w:val="006027A5"/>
    <w:rsid w:val="006030E0"/>
    <w:rsid w:val="00610DE7"/>
    <w:rsid w:val="00615B5A"/>
    <w:rsid w:val="00615EB7"/>
    <w:rsid w:val="006166F7"/>
    <w:rsid w:val="006170A0"/>
    <w:rsid w:val="00617739"/>
    <w:rsid w:val="00617789"/>
    <w:rsid w:val="006216BB"/>
    <w:rsid w:val="00622ED4"/>
    <w:rsid w:val="00622F55"/>
    <w:rsid w:val="00624F9C"/>
    <w:rsid w:val="00625BEE"/>
    <w:rsid w:val="00627CAE"/>
    <w:rsid w:val="006305D7"/>
    <w:rsid w:val="00633A8B"/>
    <w:rsid w:val="006340FC"/>
    <w:rsid w:val="0063535B"/>
    <w:rsid w:val="00635CBC"/>
    <w:rsid w:val="00636451"/>
    <w:rsid w:val="00636522"/>
    <w:rsid w:val="00637255"/>
    <w:rsid w:val="00640091"/>
    <w:rsid w:val="00640966"/>
    <w:rsid w:val="00641950"/>
    <w:rsid w:val="00642B3A"/>
    <w:rsid w:val="00642C26"/>
    <w:rsid w:val="0064315E"/>
    <w:rsid w:val="00644028"/>
    <w:rsid w:val="0064421B"/>
    <w:rsid w:val="00647BCD"/>
    <w:rsid w:val="00647D15"/>
    <w:rsid w:val="00650C2C"/>
    <w:rsid w:val="006524AC"/>
    <w:rsid w:val="00652F0F"/>
    <w:rsid w:val="006571A8"/>
    <w:rsid w:val="0066090A"/>
    <w:rsid w:val="00660B00"/>
    <w:rsid w:val="00665B1A"/>
    <w:rsid w:val="00666E81"/>
    <w:rsid w:val="00667941"/>
    <w:rsid w:val="00667E04"/>
    <w:rsid w:val="00671348"/>
    <w:rsid w:val="00671E92"/>
    <w:rsid w:val="006751E9"/>
    <w:rsid w:val="00676502"/>
    <w:rsid w:val="0068103F"/>
    <w:rsid w:val="00681232"/>
    <w:rsid w:val="006812DA"/>
    <w:rsid w:val="006827C4"/>
    <w:rsid w:val="00682EE9"/>
    <w:rsid w:val="00684101"/>
    <w:rsid w:val="00685879"/>
    <w:rsid w:val="006872E5"/>
    <w:rsid w:val="00691053"/>
    <w:rsid w:val="00693203"/>
    <w:rsid w:val="00693451"/>
    <w:rsid w:val="00695B05"/>
    <w:rsid w:val="006A0396"/>
    <w:rsid w:val="006A0664"/>
    <w:rsid w:val="006A2BAF"/>
    <w:rsid w:val="006A60A9"/>
    <w:rsid w:val="006B0431"/>
    <w:rsid w:val="006B1356"/>
    <w:rsid w:val="006B7B59"/>
    <w:rsid w:val="006C035B"/>
    <w:rsid w:val="006C170A"/>
    <w:rsid w:val="006C6078"/>
    <w:rsid w:val="006C63E6"/>
    <w:rsid w:val="006C7F6A"/>
    <w:rsid w:val="006D0ADA"/>
    <w:rsid w:val="006D17C8"/>
    <w:rsid w:val="006D498E"/>
    <w:rsid w:val="006D5C67"/>
    <w:rsid w:val="006D79CC"/>
    <w:rsid w:val="006E235A"/>
    <w:rsid w:val="006E26ED"/>
    <w:rsid w:val="006E44D2"/>
    <w:rsid w:val="006E5CB3"/>
    <w:rsid w:val="006E5F4F"/>
    <w:rsid w:val="006E703E"/>
    <w:rsid w:val="006E783E"/>
    <w:rsid w:val="006F0C67"/>
    <w:rsid w:val="006F3FC6"/>
    <w:rsid w:val="006F400F"/>
    <w:rsid w:val="006F5A38"/>
    <w:rsid w:val="006F5EC0"/>
    <w:rsid w:val="007016A4"/>
    <w:rsid w:val="00701B05"/>
    <w:rsid w:val="00702277"/>
    <w:rsid w:val="00702516"/>
    <w:rsid w:val="00703002"/>
    <w:rsid w:val="00703EA6"/>
    <w:rsid w:val="007042BA"/>
    <w:rsid w:val="00705DFA"/>
    <w:rsid w:val="00707A18"/>
    <w:rsid w:val="00711150"/>
    <w:rsid w:val="00716154"/>
    <w:rsid w:val="007163AE"/>
    <w:rsid w:val="007178A9"/>
    <w:rsid w:val="0072284B"/>
    <w:rsid w:val="00724414"/>
    <w:rsid w:val="007250AB"/>
    <w:rsid w:val="0072549F"/>
    <w:rsid w:val="00731C99"/>
    <w:rsid w:val="00733E10"/>
    <w:rsid w:val="00734CC3"/>
    <w:rsid w:val="0073693E"/>
    <w:rsid w:val="00736E71"/>
    <w:rsid w:val="00737153"/>
    <w:rsid w:val="007374A2"/>
    <w:rsid w:val="00740002"/>
    <w:rsid w:val="00742898"/>
    <w:rsid w:val="00744055"/>
    <w:rsid w:val="007466C9"/>
    <w:rsid w:val="00746BED"/>
    <w:rsid w:val="00747022"/>
    <w:rsid w:val="00750A28"/>
    <w:rsid w:val="00752313"/>
    <w:rsid w:val="007526DF"/>
    <w:rsid w:val="007528AC"/>
    <w:rsid w:val="00753040"/>
    <w:rsid w:val="00754891"/>
    <w:rsid w:val="00755269"/>
    <w:rsid w:val="00756DC4"/>
    <w:rsid w:val="00757E70"/>
    <w:rsid w:val="00760FD0"/>
    <w:rsid w:val="00761435"/>
    <w:rsid w:val="00761D47"/>
    <w:rsid w:val="00762685"/>
    <w:rsid w:val="00763667"/>
    <w:rsid w:val="00767737"/>
    <w:rsid w:val="007709CF"/>
    <w:rsid w:val="00771249"/>
    <w:rsid w:val="00773FE6"/>
    <w:rsid w:val="00775AF4"/>
    <w:rsid w:val="00776B63"/>
    <w:rsid w:val="00780C81"/>
    <w:rsid w:val="00781928"/>
    <w:rsid w:val="007847D6"/>
    <w:rsid w:val="00790389"/>
    <w:rsid w:val="00792169"/>
    <w:rsid w:val="0079282A"/>
    <w:rsid w:val="00792B1C"/>
    <w:rsid w:val="007940A2"/>
    <w:rsid w:val="007940C4"/>
    <w:rsid w:val="007964DB"/>
    <w:rsid w:val="007A1D4E"/>
    <w:rsid w:val="007A285A"/>
    <w:rsid w:val="007A6B8B"/>
    <w:rsid w:val="007A7FA8"/>
    <w:rsid w:val="007B4A03"/>
    <w:rsid w:val="007B66F5"/>
    <w:rsid w:val="007C1725"/>
    <w:rsid w:val="007C235A"/>
    <w:rsid w:val="007C339C"/>
    <w:rsid w:val="007C51CE"/>
    <w:rsid w:val="007C6600"/>
    <w:rsid w:val="007C79D3"/>
    <w:rsid w:val="007D0B2F"/>
    <w:rsid w:val="007D1DFC"/>
    <w:rsid w:val="007D2F21"/>
    <w:rsid w:val="007D37F9"/>
    <w:rsid w:val="007D4363"/>
    <w:rsid w:val="007D5B22"/>
    <w:rsid w:val="007D6580"/>
    <w:rsid w:val="007E0773"/>
    <w:rsid w:val="007E47B9"/>
    <w:rsid w:val="007E4F64"/>
    <w:rsid w:val="007E6EE6"/>
    <w:rsid w:val="007F05E1"/>
    <w:rsid w:val="007F0634"/>
    <w:rsid w:val="007F0D0B"/>
    <w:rsid w:val="007F2AC9"/>
    <w:rsid w:val="007F4678"/>
    <w:rsid w:val="007F484F"/>
    <w:rsid w:val="00800C1D"/>
    <w:rsid w:val="00801CEC"/>
    <w:rsid w:val="008032F9"/>
    <w:rsid w:val="008059AA"/>
    <w:rsid w:val="0080687F"/>
    <w:rsid w:val="00806CC7"/>
    <w:rsid w:val="00811E15"/>
    <w:rsid w:val="00813645"/>
    <w:rsid w:val="00815397"/>
    <w:rsid w:val="008160A1"/>
    <w:rsid w:val="0082293F"/>
    <w:rsid w:val="00823637"/>
    <w:rsid w:val="00823691"/>
    <w:rsid w:val="00824AC2"/>
    <w:rsid w:val="00827199"/>
    <w:rsid w:val="008304C5"/>
    <w:rsid w:val="00832049"/>
    <w:rsid w:val="00837018"/>
    <w:rsid w:val="00837FC5"/>
    <w:rsid w:val="00840689"/>
    <w:rsid w:val="0084330C"/>
    <w:rsid w:val="008450D7"/>
    <w:rsid w:val="00846FEE"/>
    <w:rsid w:val="008473BF"/>
    <w:rsid w:val="00850768"/>
    <w:rsid w:val="00851963"/>
    <w:rsid w:val="0085404A"/>
    <w:rsid w:val="00854301"/>
    <w:rsid w:val="008603C1"/>
    <w:rsid w:val="00860E65"/>
    <w:rsid w:val="0086112F"/>
    <w:rsid w:val="00861A7C"/>
    <w:rsid w:val="00862805"/>
    <w:rsid w:val="00862F33"/>
    <w:rsid w:val="00864A9D"/>
    <w:rsid w:val="00866308"/>
    <w:rsid w:val="0087122F"/>
    <w:rsid w:val="0087283D"/>
    <w:rsid w:val="00875D63"/>
    <w:rsid w:val="00876801"/>
    <w:rsid w:val="0087700C"/>
    <w:rsid w:val="00881162"/>
    <w:rsid w:val="008828C4"/>
    <w:rsid w:val="00884B77"/>
    <w:rsid w:val="00887761"/>
    <w:rsid w:val="00887780"/>
    <w:rsid w:val="008878DC"/>
    <w:rsid w:val="00894D3E"/>
    <w:rsid w:val="00894FCC"/>
    <w:rsid w:val="00895525"/>
    <w:rsid w:val="0089676B"/>
    <w:rsid w:val="00897B4D"/>
    <w:rsid w:val="00897D7D"/>
    <w:rsid w:val="008A04B5"/>
    <w:rsid w:val="008A08CC"/>
    <w:rsid w:val="008A109E"/>
    <w:rsid w:val="008A491B"/>
    <w:rsid w:val="008A4BD1"/>
    <w:rsid w:val="008A4F16"/>
    <w:rsid w:val="008A52BF"/>
    <w:rsid w:val="008A5E58"/>
    <w:rsid w:val="008A6BD2"/>
    <w:rsid w:val="008A7AB4"/>
    <w:rsid w:val="008B0019"/>
    <w:rsid w:val="008B07F9"/>
    <w:rsid w:val="008B0EDC"/>
    <w:rsid w:val="008B179A"/>
    <w:rsid w:val="008B28A3"/>
    <w:rsid w:val="008B6654"/>
    <w:rsid w:val="008B72DD"/>
    <w:rsid w:val="008C1B07"/>
    <w:rsid w:val="008C2428"/>
    <w:rsid w:val="008C6181"/>
    <w:rsid w:val="008C7108"/>
    <w:rsid w:val="008C7837"/>
    <w:rsid w:val="008D146A"/>
    <w:rsid w:val="008D1A89"/>
    <w:rsid w:val="008D3D32"/>
    <w:rsid w:val="008D41E6"/>
    <w:rsid w:val="008D47B0"/>
    <w:rsid w:val="008D667A"/>
    <w:rsid w:val="008E046D"/>
    <w:rsid w:val="008E0FEF"/>
    <w:rsid w:val="008E1EE5"/>
    <w:rsid w:val="008E2F1D"/>
    <w:rsid w:val="008E468E"/>
    <w:rsid w:val="008E4BF9"/>
    <w:rsid w:val="008F0317"/>
    <w:rsid w:val="008F2A31"/>
    <w:rsid w:val="008F2D50"/>
    <w:rsid w:val="008F30D1"/>
    <w:rsid w:val="008F7040"/>
    <w:rsid w:val="008F7389"/>
    <w:rsid w:val="008F7B62"/>
    <w:rsid w:val="00903D6A"/>
    <w:rsid w:val="0090441E"/>
    <w:rsid w:val="00906394"/>
    <w:rsid w:val="00907991"/>
    <w:rsid w:val="00910FAD"/>
    <w:rsid w:val="00911D42"/>
    <w:rsid w:val="00913C35"/>
    <w:rsid w:val="00915E74"/>
    <w:rsid w:val="00916B62"/>
    <w:rsid w:val="00917EF2"/>
    <w:rsid w:val="00920A10"/>
    <w:rsid w:val="00922B0F"/>
    <w:rsid w:val="009246BA"/>
    <w:rsid w:val="00924F30"/>
    <w:rsid w:val="009253BF"/>
    <w:rsid w:val="009255B8"/>
    <w:rsid w:val="009264D3"/>
    <w:rsid w:val="00927D2B"/>
    <w:rsid w:val="00930864"/>
    <w:rsid w:val="00932028"/>
    <w:rsid w:val="00932C28"/>
    <w:rsid w:val="0093478A"/>
    <w:rsid w:val="00943009"/>
    <w:rsid w:val="0094426F"/>
    <w:rsid w:val="009465DB"/>
    <w:rsid w:val="00946B71"/>
    <w:rsid w:val="00946F11"/>
    <w:rsid w:val="00947045"/>
    <w:rsid w:val="00947C89"/>
    <w:rsid w:val="00947F43"/>
    <w:rsid w:val="009519E5"/>
    <w:rsid w:val="00952B8C"/>
    <w:rsid w:val="00955FED"/>
    <w:rsid w:val="00956FC2"/>
    <w:rsid w:val="00964C5F"/>
    <w:rsid w:val="0097095F"/>
    <w:rsid w:val="00972518"/>
    <w:rsid w:val="00974208"/>
    <w:rsid w:val="00974850"/>
    <w:rsid w:val="00974C84"/>
    <w:rsid w:val="00976B10"/>
    <w:rsid w:val="00976FE4"/>
    <w:rsid w:val="00982019"/>
    <w:rsid w:val="00983D1B"/>
    <w:rsid w:val="0098492B"/>
    <w:rsid w:val="009864EE"/>
    <w:rsid w:val="00986F54"/>
    <w:rsid w:val="009878C9"/>
    <w:rsid w:val="00987EC9"/>
    <w:rsid w:val="00993C00"/>
    <w:rsid w:val="00994AE8"/>
    <w:rsid w:val="00997D49"/>
    <w:rsid w:val="009A0B3A"/>
    <w:rsid w:val="009A0D38"/>
    <w:rsid w:val="009A0F1C"/>
    <w:rsid w:val="009A389A"/>
    <w:rsid w:val="009A3970"/>
    <w:rsid w:val="009A3CCB"/>
    <w:rsid w:val="009A442D"/>
    <w:rsid w:val="009A6653"/>
    <w:rsid w:val="009A74C2"/>
    <w:rsid w:val="009B125A"/>
    <w:rsid w:val="009B18FD"/>
    <w:rsid w:val="009B3C9F"/>
    <w:rsid w:val="009B52EC"/>
    <w:rsid w:val="009B650E"/>
    <w:rsid w:val="009C29C2"/>
    <w:rsid w:val="009D1A1E"/>
    <w:rsid w:val="009D2C74"/>
    <w:rsid w:val="009D2DDA"/>
    <w:rsid w:val="009D4134"/>
    <w:rsid w:val="009D47FF"/>
    <w:rsid w:val="009D7B9E"/>
    <w:rsid w:val="009D7F23"/>
    <w:rsid w:val="009E0DAD"/>
    <w:rsid w:val="009E0E42"/>
    <w:rsid w:val="009E2BCD"/>
    <w:rsid w:val="009E46C8"/>
    <w:rsid w:val="009E4BFD"/>
    <w:rsid w:val="009E6987"/>
    <w:rsid w:val="009E71B6"/>
    <w:rsid w:val="009F0563"/>
    <w:rsid w:val="009F07C1"/>
    <w:rsid w:val="009F094C"/>
    <w:rsid w:val="009F2113"/>
    <w:rsid w:val="009F2CD8"/>
    <w:rsid w:val="009F780D"/>
    <w:rsid w:val="00A0112B"/>
    <w:rsid w:val="00A016C7"/>
    <w:rsid w:val="00A02E62"/>
    <w:rsid w:val="00A06C2B"/>
    <w:rsid w:val="00A10227"/>
    <w:rsid w:val="00A148D9"/>
    <w:rsid w:val="00A15C3D"/>
    <w:rsid w:val="00A2126A"/>
    <w:rsid w:val="00A25AFC"/>
    <w:rsid w:val="00A264AA"/>
    <w:rsid w:val="00A2777F"/>
    <w:rsid w:val="00A27E3E"/>
    <w:rsid w:val="00A35D24"/>
    <w:rsid w:val="00A42A41"/>
    <w:rsid w:val="00A42CFA"/>
    <w:rsid w:val="00A43998"/>
    <w:rsid w:val="00A442E3"/>
    <w:rsid w:val="00A44F46"/>
    <w:rsid w:val="00A463FD"/>
    <w:rsid w:val="00A4707F"/>
    <w:rsid w:val="00A4731E"/>
    <w:rsid w:val="00A47F6B"/>
    <w:rsid w:val="00A50F83"/>
    <w:rsid w:val="00A517EF"/>
    <w:rsid w:val="00A51C39"/>
    <w:rsid w:val="00A51D93"/>
    <w:rsid w:val="00A551B8"/>
    <w:rsid w:val="00A566F6"/>
    <w:rsid w:val="00A57608"/>
    <w:rsid w:val="00A57839"/>
    <w:rsid w:val="00A6109B"/>
    <w:rsid w:val="00A61BF2"/>
    <w:rsid w:val="00A65464"/>
    <w:rsid w:val="00A66436"/>
    <w:rsid w:val="00A71361"/>
    <w:rsid w:val="00A71B92"/>
    <w:rsid w:val="00A72740"/>
    <w:rsid w:val="00A73005"/>
    <w:rsid w:val="00A74173"/>
    <w:rsid w:val="00A7432F"/>
    <w:rsid w:val="00A749F9"/>
    <w:rsid w:val="00A75011"/>
    <w:rsid w:val="00A774A9"/>
    <w:rsid w:val="00A77AB4"/>
    <w:rsid w:val="00A80754"/>
    <w:rsid w:val="00A8493D"/>
    <w:rsid w:val="00A85516"/>
    <w:rsid w:val="00AA1258"/>
    <w:rsid w:val="00AA1F39"/>
    <w:rsid w:val="00AA2A26"/>
    <w:rsid w:val="00AA4C49"/>
    <w:rsid w:val="00AA6CA5"/>
    <w:rsid w:val="00AA7245"/>
    <w:rsid w:val="00AB04FE"/>
    <w:rsid w:val="00AB4517"/>
    <w:rsid w:val="00AB451B"/>
    <w:rsid w:val="00AB4FF8"/>
    <w:rsid w:val="00AC204D"/>
    <w:rsid w:val="00AC3F6F"/>
    <w:rsid w:val="00AC5F6E"/>
    <w:rsid w:val="00AC6F18"/>
    <w:rsid w:val="00AD1A15"/>
    <w:rsid w:val="00AD2D5F"/>
    <w:rsid w:val="00AD7B84"/>
    <w:rsid w:val="00AD7D00"/>
    <w:rsid w:val="00AE22F8"/>
    <w:rsid w:val="00AE2614"/>
    <w:rsid w:val="00AE2D6A"/>
    <w:rsid w:val="00AE3CAA"/>
    <w:rsid w:val="00AE3E53"/>
    <w:rsid w:val="00AE54D7"/>
    <w:rsid w:val="00AE58FE"/>
    <w:rsid w:val="00AF05FB"/>
    <w:rsid w:val="00AF0C27"/>
    <w:rsid w:val="00AF4239"/>
    <w:rsid w:val="00B005A2"/>
    <w:rsid w:val="00B01069"/>
    <w:rsid w:val="00B012C7"/>
    <w:rsid w:val="00B014A6"/>
    <w:rsid w:val="00B01C67"/>
    <w:rsid w:val="00B01F42"/>
    <w:rsid w:val="00B02582"/>
    <w:rsid w:val="00B02629"/>
    <w:rsid w:val="00B02D4C"/>
    <w:rsid w:val="00B036B8"/>
    <w:rsid w:val="00B0382A"/>
    <w:rsid w:val="00B04ECD"/>
    <w:rsid w:val="00B07D8B"/>
    <w:rsid w:val="00B109E4"/>
    <w:rsid w:val="00B112CA"/>
    <w:rsid w:val="00B13E20"/>
    <w:rsid w:val="00B157CA"/>
    <w:rsid w:val="00B20386"/>
    <w:rsid w:val="00B21A99"/>
    <w:rsid w:val="00B24542"/>
    <w:rsid w:val="00B259D5"/>
    <w:rsid w:val="00B26ABB"/>
    <w:rsid w:val="00B27204"/>
    <w:rsid w:val="00B30E5C"/>
    <w:rsid w:val="00B3254A"/>
    <w:rsid w:val="00B32DF0"/>
    <w:rsid w:val="00B33A34"/>
    <w:rsid w:val="00B34C15"/>
    <w:rsid w:val="00B3604A"/>
    <w:rsid w:val="00B36115"/>
    <w:rsid w:val="00B36FC0"/>
    <w:rsid w:val="00B378FD"/>
    <w:rsid w:val="00B407A6"/>
    <w:rsid w:val="00B409FC"/>
    <w:rsid w:val="00B414E4"/>
    <w:rsid w:val="00B417A1"/>
    <w:rsid w:val="00B41CB6"/>
    <w:rsid w:val="00B41D22"/>
    <w:rsid w:val="00B43605"/>
    <w:rsid w:val="00B43BFC"/>
    <w:rsid w:val="00B44048"/>
    <w:rsid w:val="00B44104"/>
    <w:rsid w:val="00B44B59"/>
    <w:rsid w:val="00B45903"/>
    <w:rsid w:val="00B45EC3"/>
    <w:rsid w:val="00B46882"/>
    <w:rsid w:val="00B46AEB"/>
    <w:rsid w:val="00B46B5F"/>
    <w:rsid w:val="00B47D7B"/>
    <w:rsid w:val="00B50737"/>
    <w:rsid w:val="00B51596"/>
    <w:rsid w:val="00B51B79"/>
    <w:rsid w:val="00B52A45"/>
    <w:rsid w:val="00B533AA"/>
    <w:rsid w:val="00B53D93"/>
    <w:rsid w:val="00B544F7"/>
    <w:rsid w:val="00B54C8B"/>
    <w:rsid w:val="00B55717"/>
    <w:rsid w:val="00B57B7C"/>
    <w:rsid w:val="00B6070B"/>
    <w:rsid w:val="00B61727"/>
    <w:rsid w:val="00B67369"/>
    <w:rsid w:val="00B70002"/>
    <w:rsid w:val="00B70781"/>
    <w:rsid w:val="00B7213D"/>
    <w:rsid w:val="00B729A3"/>
    <w:rsid w:val="00B72CD7"/>
    <w:rsid w:val="00B75A60"/>
    <w:rsid w:val="00B76AAB"/>
    <w:rsid w:val="00B778A0"/>
    <w:rsid w:val="00B8002E"/>
    <w:rsid w:val="00B80BA3"/>
    <w:rsid w:val="00B82344"/>
    <w:rsid w:val="00B8265F"/>
    <w:rsid w:val="00B82F63"/>
    <w:rsid w:val="00B83549"/>
    <w:rsid w:val="00B83931"/>
    <w:rsid w:val="00B8639A"/>
    <w:rsid w:val="00B86644"/>
    <w:rsid w:val="00B877E7"/>
    <w:rsid w:val="00B90947"/>
    <w:rsid w:val="00B92B01"/>
    <w:rsid w:val="00B93305"/>
    <w:rsid w:val="00B937AB"/>
    <w:rsid w:val="00B95AFA"/>
    <w:rsid w:val="00BA2D3E"/>
    <w:rsid w:val="00BA4170"/>
    <w:rsid w:val="00BA499E"/>
    <w:rsid w:val="00BA4DC9"/>
    <w:rsid w:val="00BA7D6D"/>
    <w:rsid w:val="00BB0B9A"/>
    <w:rsid w:val="00BB1F09"/>
    <w:rsid w:val="00BB22D7"/>
    <w:rsid w:val="00BB3C82"/>
    <w:rsid w:val="00BB43C5"/>
    <w:rsid w:val="00BB4C30"/>
    <w:rsid w:val="00BB4F39"/>
    <w:rsid w:val="00BB5049"/>
    <w:rsid w:val="00BC4615"/>
    <w:rsid w:val="00BC48B3"/>
    <w:rsid w:val="00BC4973"/>
    <w:rsid w:val="00BC6219"/>
    <w:rsid w:val="00BC68AA"/>
    <w:rsid w:val="00BD2B0B"/>
    <w:rsid w:val="00BD30D6"/>
    <w:rsid w:val="00BD494F"/>
    <w:rsid w:val="00BD5C57"/>
    <w:rsid w:val="00BD6AEF"/>
    <w:rsid w:val="00BD6BBB"/>
    <w:rsid w:val="00BD7D19"/>
    <w:rsid w:val="00BE1FD8"/>
    <w:rsid w:val="00BE4571"/>
    <w:rsid w:val="00BE4C28"/>
    <w:rsid w:val="00BE5EC1"/>
    <w:rsid w:val="00BF26ED"/>
    <w:rsid w:val="00BF2C25"/>
    <w:rsid w:val="00BF31FD"/>
    <w:rsid w:val="00BF3670"/>
    <w:rsid w:val="00BF6BCA"/>
    <w:rsid w:val="00C0019E"/>
    <w:rsid w:val="00C0350A"/>
    <w:rsid w:val="00C06EC5"/>
    <w:rsid w:val="00C10B16"/>
    <w:rsid w:val="00C11107"/>
    <w:rsid w:val="00C11A79"/>
    <w:rsid w:val="00C1575F"/>
    <w:rsid w:val="00C160AD"/>
    <w:rsid w:val="00C21430"/>
    <w:rsid w:val="00C21D44"/>
    <w:rsid w:val="00C22531"/>
    <w:rsid w:val="00C251F4"/>
    <w:rsid w:val="00C2710C"/>
    <w:rsid w:val="00C3007F"/>
    <w:rsid w:val="00C31624"/>
    <w:rsid w:val="00C3198E"/>
    <w:rsid w:val="00C31CE1"/>
    <w:rsid w:val="00C35394"/>
    <w:rsid w:val="00C35709"/>
    <w:rsid w:val="00C4119D"/>
    <w:rsid w:val="00C46656"/>
    <w:rsid w:val="00C47C5E"/>
    <w:rsid w:val="00C53FC0"/>
    <w:rsid w:val="00C54390"/>
    <w:rsid w:val="00C56562"/>
    <w:rsid w:val="00C577A0"/>
    <w:rsid w:val="00C57B49"/>
    <w:rsid w:val="00C6187E"/>
    <w:rsid w:val="00C62377"/>
    <w:rsid w:val="00C63DAB"/>
    <w:rsid w:val="00C63EAB"/>
    <w:rsid w:val="00C6454F"/>
    <w:rsid w:val="00C6542B"/>
    <w:rsid w:val="00C671E3"/>
    <w:rsid w:val="00C674E1"/>
    <w:rsid w:val="00C675EA"/>
    <w:rsid w:val="00C72AE0"/>
    <w:rsid w:val="00C73935"/>
    <w:rsid w:val="00C743AC"/>
    <w:rsid w:val="00C743AE"/>
    <w:rsid w:val="00C74419"/>
    <w:rsid w:val="00C746D3"/>
    <w:rsid w:val="00C74A16"/>
    <w:rsid w:val="00C74F6D"/>
    <w:rsid w:val="00C75735"/>
    <w:rsid w:val="00C75E84"/>
    <w:rsid w:val="00C779F1"/>
    <w:rsid w:val="00C81033"/>
    <w:rsid w:val="00C8258A"/>
    <w:rsid w:val="00C83C3C"/>
    <w:rsid w:val="00C84632"/>
    <w:rsid w:val="00C849F2"/>
    <w:rsid w:val="00C85973"/>
    <w:rsid w:val="00C912CD"/>
    <w:rsid w:val="00C9160C"/>
    <w:rsid w:val="00C91C39"/>
    <w:rsid w:val="00C93857"/>
    <w:rsid w:val="00C93A10"/>
    <w:rsid w:val="00C93C4D"/>
    <w:rsid w:val="00C94865"/>
    <w:rsid w:val="00C954BE"/>
    <w:rsid w:val="00C96DAC"/>
    <w:rsid w:val="00C97A29"/>
    <w:rsid w:val="00CA0A95"/>
    <w:rsid w:val="00CA244C"/>
    <w:rsid w:val="00CA2842"/>
    <w:rsid w:val="00CA4B5B"/>
    <w:rsid w:val="00CB1B39"/>
    <w:rsid w:val="00CB208A"/>
    <w:rsid w:val="00CB37A3"/>
    <w:rsid w:val="00CB3DDB"/>
    <w:rsid w:val="00CB51BF"/>
    <w:rsid w:val="00CB5709"/>
    <w:rsid w:val="00CB589F"/>
    <w:rsid w:val="00CB5B0C"/>
    <w:rsid w:val="00CB69BE"/>
    <w:rsid w:val="00CC0387"/>
    <w:rsid w:val="00CC044D"/>
    <w:rsid w:val="00CC05E4"/>
    <w:rsid w:val="00CC0E4E"/>
    <w:rsid w:val="00CC159B"/>
    <w:rsid w:val="00CC5052"/>
    <w:rsid w:val="00CD049A"/>
    <w:rsid w:val="00CD11B5"/>
    <w:rsid w:val="00CD2423"/>
    <w:rsid w:val="00CD3FBF"/>
    <w:rsid w:val="00CD4645"/>
    <w:rsid w:val="00CD60AC"/>
    <w:rsid w:val="00CD7F10"/>
    <w:rsid w:val="00CE11E5"/>
    <w:rsid w:val="00CE57FA"/>
    <w:rsid w:val="00CE5E0A"/>
    <w:rsid w:val="00CE6452"/>
    <w:rsid w:val="00CE72AF"/>
    <w:rsid w:val="00CE78CE"/>
    <w:rsid w:val="00CF6396"/>
    <w:rsid w:val="00CF7C20"/>
    <w:rsid w:val="00D01668"/>
    <w:rsid w:val="00D0215E"/>
    <w:rsid w:val="00D02B02"/>
    <w:rsid w:val="00D0331E"/>
    <w:rsid w:val="00D035E9"/>
    <w:rsid w:val="00D05750"/>
    <w:rsid w:val="00D059E3"/>
    <w:rsid w:val="00D060CD"/>
    <w:rsid w:val="00D1149B"/>
    <w:rsid w:val="00D2198F"/>
    <w:rsid w:val="00D22E68"/>
    <w:rsid w:val="00D23AAC"/>
    <w:rsid w:val="00D24D5F"/>
    <w:rsid w:val="00D25253"/>
    <w:rsid w:val="00D26104"/>
    <w:rsid w:val="00D27AC5"/>
    <w:rsid w:val="00D30D89"/>
    <w:rsid w:val="00D31088"/>
    <w:rsid w:val="00D35F49"/>
    <w:rsid w:val="00D36E42"/>
    <w:rsid w:val="00D403FC"/>
    <w:rsid w:val="00D4105B"/>
    <w:rsid w:val="00D4244C"/>
    <w:rsid w:val="00D44022"/>
    <w:rsid w:val="00D44B59"/>
    <w:rsid w:val="00D4578B"/>
    <w:rsid w:val="00D4755A"/>
    <w:rsid w:val="00D5251C"/>
    <w:rsid w:val="00D52876"/>
    <w:rsid w:val="00D5378F"/>
    <w:rsid w:val="00D547C8"/>
    <w:rsid w:val="00D5496A"/>
    <w:rsid w:val="00D57BD5"/>
    <w:rsid w:val="00D6365C"/>
    <w:rsid w:val="00D64CB8"/>
    <w:rsid w:val="00D64DB0"/>
    <w:rsid w:val="00D65891"/>
    <w:rsid w:val="00D65BA2"/>
    <w:rsid w:val="00D65F96"/>
    <w:rsid w:val="00D660DE"/>
    <w:rsid w:val="00D71017"/>
    <w:rsid w:val="00D72453"/>
    <w:rsid w:val="00D7324F"/>
    <w:rsid w:val="00D732A8"/>
    <w:rsid w:val="00D73583"/>
    <w:rsid w:val="00D76AB6"/>
    <w:rsid w:val="00D77A63"/>
    <w:rsid w:val="00D808F3"/>
    <w:rsid w:val="00D80B79"/>
    <w:rsid w:val="00D81965"/>
    <w:rsid w:val="00D81CA3"/>
    <w:rsid w:val="00D82E7F"/>
    <w:rsid w:val="00D83264"/>
    <w:rsid w:val="00D83C59"/>
    <w:rsid w:val="00D844A1"/>
    <w:rsid w:val="00D84AB2"/>
    <w:rsid w:val="00D84B72"/>
    <w:rsid w:val="00D86661"/>
    <w:rsid w:val="00D87B88"/>
    <w:rsid w:val="00D90081"/>
    <w:rsid w:val="00D904F8"/>
    <w:rsid w:val="00D91185"/>
    <w:rsid w:val="00D9173F"/>
    <w:rsid w:val="00D925AD"/>
    <w:rsid w:val="00D93142"/>
    <w:rsid w:val="00D93CC4"/>
    <w:rsid w:val="00D96C25"/>
    <w:rsid w:val="00D9760F"/>
    <w:rsid w:val="00DA42EA"/>
    <w:rsid w:val="00DA64CC"/>
    <w:rsid w:val="00DA700B"/>
    <w:rsid w:val="00DB1B93"/>
    <w:rsid w:val="00DB1FE7"/>
    <w:rsid w:val="00DB3854"/>
    <w:rsid w:val="00DB47DD"/>
    <w:rsid w:val="00DB482C"/>
    <w:rsid w:val="00DB4A86"/>
    <w:rsid w:val="00DB5BCC"/>
    <w:rsid w:val="00DB6AE5"/>
    <w:rsid w:val="00DC0D1D"/>
    <w:rsid w:val="00DC3614"/>
    <w:rsid w:val="00DC43B7"/>
    <w:rsid w:val="00DC5CAA"/>
    <w:rsid w:val="00DC6044"/>
    <w:rsid w:val="00DD1184"/>
    <w:rsid w:val="00DD1664"/>
    <w:rsid w:val="00DD5810"/>
    <w:rsid w:val="00DD62BD"/>
    <w:rsid w:val="00DD665E"/>
    <w:rsid w:val="00DD6DAA"/>
    <w:rsid w:val="00DD79E0"/>
    <w:rsid w:val="00DE2B72"/>
    <w:rsid w:val="00DE4BA4"/>
    <w:rsid w:val="00DE5363"/>
    <w:rsid w:val="00DE6662"/>
    <w:rsid w:val="00DE697D"/>
    <w:rsid w:val="00DE6EA3"/>
    <w:rsid w:val="00DE7907"/>
    <w:rsid w:val="00DE7D87"/>
    <w:rsid w:val="00DF0086"/>
    <w:rsid w:val="00DF3A30"/>
    <w:rsid w:val="00E002B9"/>
    <w:rsid w:val="00E00348"/>
    <w:rsid w:val="00E00FBA"/>
    <w:rsid w:val="00E0190E"/>
    <w:rsid w:val="00E03BC7"/>
    <w:rsid w:val="00E07428"/>
    <w:rsid w:val="00E10C14"/>
    <w:rsid w:val="00E14F83"/>
    <w:rsid w:val="00E1502B"/>
    <w:rsid w:val="00E15CF0"/>
    <w:rsid w:val="00E15FF2"/>
    <w:rsid w:val="00E16168"/>
    <w:rsid w:val="00E17300"/>
    <w:rsid w:val="00E21ED3"/>
    <w:rsid w:val="00E2477C"/>
    <w:rsid w:val="00E24DC3"/>
    <w:rsid w:val="00E25331"/>
    <w:rsid w:val="00E25A67"/>
    <w:rsid w:val="00E26C3E"/>
    <w:rsid w:val="00E27AF5"/>
    <w:rsid w:val="00E30BD2"/>
    <w:rsid w:val="00E31974"/>
    <w:rsid w:val="00E325D5"/>
    <w:rsid w:val="00E33493"/>
    <w:rsid w:val="00E37973"/>
    <w:rsid w:val="00E4010B"/>
    <w:rsid w:val="00E41E64"/>
    <w:rsid w:val="00E4416D"/>
    <w:rsid w:val="00E50EF2"/>
    <w:rsid w:val="00E50F69"/>
    <w:rsid w:val="00E51163"/>
    <w:rsid w:val="00E51437"/>
    <w:rsid w:val="00E51569"/>
    <w:rsid w:val="00E5176F"/>
    <w:rsid w:val="00E52BBE"/>
    <w:rsid w:val="00E57569"/>
    <w:rsid w:val="00E57E50"/>
    <w:rsid w:val="00E57EF6"/>
    <w:rsid w:val="00E60E8F"/>
    <w:rsid w:val="00E627C0"/>
    <w:rsid w:val="00E64119"/>
    <w:rsid w:val="00E65D75"/>
    <w:rsid w:val="00E65F38"/>
    <w:rsid w:val="00E6632E"/>
    <w:rsid w:val="00E70CA8"/>
    <w:rsid w:val="00E70F6E"/>
    <w:rsid w:val="00E74FBE"/>
    <w:rsid w:val="00E77CB9"/>
    <w:rsid w:val="00E80C51"/>
    <w:rsid w:val="00E81DF7"/>
    <w:rsid w:val="00E84288"/>
    <w:rsid w:val="00E84D3A"/>
    <w:rsid w:val="00E85ABD"/>
    <w:rsid w:val="00E90417"/>
    <w:rsid w:val="00E91B72"/>
    <w:rsid w:val="00E93546"/>
    <w:rsid w:val="00E96CF5"/>
    <w:rsid w:val="00E97B32"/>
    <w:rsid w:val="00EA0139"/>
    <w:rsid w:val="00EA0437"/>
    <w:rsid w:val="00EA0872"/>
    <w:rsid w:val="00EA1F66"/>
    <w:rsid w:val="00EA345D"/>
    <w:rsid w:val="00EA48C8"/>
    <w:rsid w:val="00EA4AAA"/>
    <w:rsid w:val="00EA68B5"/>
    <w:rsid w:val="00EB088F"/>
    <w:rsid w:val="00EB0ACC"/>
    <w:rsid w:val="00EB160A"/>
    <w:rsid w:val="00EB218E"/>
    <w:rsid w:val="00EB29CC"/>
    <w:rsid w:val="00EB2AA3"/>
    <w:rsid w:val="00EB2E75"/>
    <w:rsid w:val="00EB2FC5"/>
    <w:rsid w:val="00EB633B"/>
    <w:rsid w:val="00EB694A"/>
    <w:rsid w:val="00EC03B0"/>
    <w:rsid w:val="00EC1344"/>
    <w:rsid w:val="00EC1936"/>
    <w:rsid w:val="00EC1EF6"/>
    <w:rsid w:val="00EC35E2"/>
    <w:rsid w:val="00EC4275"/>
    <w:rsid w:val="00EC49D1"/>
    <w:rsid w:val="00EC6FFD"/>
    <w:rsid w:val="00EC7648"/>
    <w:rsid w:val="00EC7C7F"/>
    <w:rsid w:val="00ED0E22"/>
    <w:rsid w:val="00ED35D1"/>
    <w:rsid w:val="00ED4184"/>
    <w:rsid w:val="00ED4819"/>
    <w:rsid w:val="00ED4CD9"/>
    <w:rsid w:val="00ED4FB5"/>
    <w:rsid w:val="00ED5F50"/>
    <w:rsid w:val="00ED6666"/>
    <w:rsid w:val="00EE1900"/>
    <w:rsid w:val="00EE4468"/>
    <w:rsid w:val="00EE57E4"/>
    <w:rsid w:val="00EE6B45"/>
    <w:rsid w:val="00EE7932"/>
    <w:rsid w:val="00EF1274"/>
    <w:rsid w:val="00EF408C"/>
    <w:rsid w:val="00EF48B0"/>
    <w:rsid w:val="00EF5189"/>
    <w:rsid w:val="00EF57AE"/>
    <w:rsid w:val="00EF5AF8"/>
    <w:rsid w:val="00EF7E21"/>
    <w:rsid w:val="00F01D10"/>
    <w:rsid w:val="00F027A1"/>
    <w:rsid w:val="00F030BE"/>
    <w:rsid w:val="00F03C0B"/>
    <w:rsid w:val="00F13AFF"/>
    <w:rsid w:val="00F15142"/>
    <w:rsid w:val="00F16116"/>
    <w:rsid w:val="00F165E5"/>
    <w:rsid w:val="00F16A46"/>
    <w:rsid w:val="00F16AAD"/>
    <w:rsid w:val="00F17DBD"/>
    <w:rsid w:val="00F22329"/>
    <w:rsid w:val="00F223BB"/>
    <w:rsid w:val="00F22A96"/>
    <w:rsid w:val="00F2470D"/>
    <w:rsid w:val="00F30E17"/>
    <w:rsid w:val="00F32A15"/>
    <w:rsid w:val="00F32BA9"/>
    <w:rsid w:val="00F334DF"/>
    <w:rsid w:val="00F35325"/>
    <w:rsid w:val="00F37C1A"/>
    <w:rsid w:val="00F415AE"/>
    <w:rsid w:val="00F428A2"/>
    <w:rsid w:val="00F4325C"/>
    <w:rsid w:val="00F4352F"/>
    <w:rsid w:val="00F44041"/>
    <w:rsid w:val="00F45AFA"/>
    <w:rsid w:val="00F47DC9"/>
    <w:rsid w:val="00F50E68"/>
    <w:rsid w:val="00F531A9"/>
    <w:rsid w:val="00F5416A"/>
    <w:rsid w:val="00F60ABB"/>
    <w:rsid w:val="00F612C4"/>
    <w:rsid w:val="00F6601F"/>
    <w:rsid w:val="00F662D3"/>
    <w:rsid w:val="00F66881"/>
    <w:rsid w:val="00F6722F"/>
    <w:rsid w:val="00F67BB6"/>
    <w:rsid w:val="00F67C10"/>
    <w:rsid w:val="00F67DD5"/>
    <w:rsid w:val="00F7017E"/>
    <w:rsid w:val="00F71574"/>
    <w:rsid w:val="00F72453"/>
    <w:rsid w:val="00F72E65"/>
    <w:rsid w:val="00F7568E"/>
    <w:rsid w:val="00F8050D"/>
    <w:rsid w:val="00F815FA"/>
    <w:rsid w:val="00F8167C"/>
    <w:rsid w:val="00F81B5D"/>
    <w:rsid w:val="00F83C99"/>
    <w:rsid w:val="00F843D4"/>
    <w:rsid w:val="00F84E17"/>
    <w:rsid w:val="00F85081"/>
    <w:rsid w:val="00F854C7"/>
    <w:rsid w:val="00F867EC"/>
    <w:rsid w:val="00F86DA8"/>
    <w:rsid w:val="00F872DB"/>
    <w:rsid w:val="00F90175"/>
    <w:rsid w:val="00F90690"/>
    <w:rsid w:val="00F94582"/>
    <w:rsid w:val="00F94679"/>
    <w:rsid w:val="00F9528C"/>
    <w:rsid w:val="00FA1A24"/>
    <w:rsid w:val="00FA2E39"/>
    <w:rsid w:val="00FA30EF"/>
    <w:rsid w:val="00FA4DDC"/>
    <w:rsid w:val="00FA596A"/>
    <w:rsid w:val="00FA66AF"/>
    <w:rsid w:val="00FA73AE"/>
    <w:rsid w:val="00FA76E4"/>
    <w:rsid w:val="00FA7AFE"/>
    <w:rsid w:val="00FB0156"/>
    <w:rsid w:val="00FB0FF4"/>
    <w:rsid w:val="00FB10C0"/>
    <w:rsid w:val="00FB1586"/>
    <w:rsid w:val="00FB30B3"/>
    <w:rsid w:val="00FB419F"/>
    <w:rsid w:val="00FC23C3"/>
    <w:rsid w:val="00FC35D6"/>
    <w:rsid w:val="00FC4372"/>
    <w:rsid w:val="00FC5AF7"/>
    <w:rsid w:val="00FC5E70"/>
    <w:rsid w:val="00FC6CE9"/>
    <w:rsid w:val="00FD0352"/>
    <w:rsid w:val="00FD0ADB"/>
    <w:rsid w:val="00FD2319"/>
    <w:rsid w:val="00FD5B7D"/>
    <w:rsid w:val="00FE0A10"/>
    <w:rsid w:val="00FE17C8"/>
    <w:rsid w:val="00FE6A4B"/>
    <w:rsid w:val="00FE6C94"/>
    <w:rsid w:val="00FE7016"/>
    <w:rsid w:val="00FF0712"/>
    <w:rsid w:val="00FF4D3D"/>
    <w:rsid w:val="00FF4FCE"/>
    <w:rsid w:val="00FF65C2"/>
    <w:rsid w:val="00FF69B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C4999D"/>
  <w15:docId w15:val="{5E6CB59F-2E42-4272-A232-0BE26B4EA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850"/>
  </w:style>
  <w:style w:type="paragraph" w:styleId="Heading1">
    <w:name w:val="heading 1"/>
    <w:basedOn w:val="Normal"/>
    <w:next w:val="Normal"/>
    <w:link w:val="Heading1Char"/>
    <w:uiPriority w:val="9"/>
    <w:qFormat/>
    <w:rsid w:val="0048423F"/>
    <w:pPr>
      <w:keepNext/>
      <w:keepLines/>
      <w:numPr>
        <w:numId w:val="4"/>
      </w:numPr>
      <w:spacing w:before="480" w:after="0" w:line="276" w:lineRule="auto"/>
      <w:outlineLvl w:val="0"/>
    </w:pPr>
    <w:rPr>
      <w:rFonts w:asciiTheme="majorHAnsi" w:eastAsiaTheme="majorEastAsia" w:hAnsiTheme="majorHAnsi" w:cstheme="majorBidi"/>
      <w:b/>
      <w:bCs/>
      <w:color w:val="0641EA"/>
      <w:sz w:val="28"/>
      <w:szCs w:val="28"/>
    </w:rPr>
  </w:style>
  <w:style w:type="paragraph" w:styleId="Heading2">
    <w:name w:val="heading 2"/>
    <w:basedOn w:val="Normal"/>
    <w:next w:val="Normal"/>
    <w:link w:val="Heading2Char"/>
    <w:uiPriority w:val="9"/>
    <w:unhideWhenUsed/>
    <w:qFormat/>
    <w:rsid w:val="0048423F"/>
    <w:pPr>
      <w:keepNext/>
      <w:keepLines/>
      <w:numPr>
        <w:ilvl w:val="1"/>
        <w:numId w:val="4"/>
      </w:numPr>
      <w:spacing w:before="200" w:after="0" w:line="276" w:lineRule="auto"/>
      <w:outlineLvl w:val="1"/>
    </w:pPr>
    <w:rPr>
      <w:rFonts w:asciiTheme="majorHAnsi" w:eastAsiaTheme="majorEastAsia" w:hAnsiTheme="majorHAnsi" w:cstheme="majorBidi"/>
      <w:b/>
      <w:bCs/>
      <w:color w:val="0641EA"/>
      <w:sz w:val="26"/>
      <w:szCs w:val="26"/>
    </w:rPr>
  </w:style>
  <w:style w:type="paragraph" w:styleId="Heading3">
    <w:name w:val="heading 3"/>
    <w:basedOn w:val="Normal"/>
    <w:next w:val="Normal"/>
    <w:link w:val="Heading3Char"/>
    <w:uiPriority w:val="9"/>
    <w:unhideWhenUsed/>
    <w:qFormat/>
    <w:rsid w:val="0048423F"/>
    <w:pPr>
      <w:keepNext/>
      <w:keepLines/>
      <w:numPr>
        <w:ilvl w:val="2"/>
        <w:numId w:val="4"/>
      </w:numPr>
      <w:spacing w:before="200" w:after="0" w:line="276" w:lineRule="auto"/>
      <w:outlineLvl w:val="2"/>
    </w:pPr>
    <w:rPr>
      <w:rFonts w:asciiTheme="majorHAnsi" w:eastAsiaTheme="majorEastAsia" w:hAnsiTheme="majorHAnsi" w:cstheme="majorBidi"/>
      <w:b/>
      <w:bCs/>
      <w:color w:val="0641EA"/>
    </w:rPr>
  </w:style>
  <w:style w:type="paragraph" w:styleId="Heading4">
    <w:name w:val="heading 4"/>
    <w:basedOn w:val="Normal"/>
    <w:next w:val="Normal"/>
    <w:link w:val="Heading4Char"/>
    <w:uiPriority w:val="9"/>
    <w:unhideWhenUsed/>
    <w:qFormat/>
    <w:rsid w:val="0048423F"/>
    <w:pPr>
      <w:keepNext/>
      <w:keepLines/>
      <w:numPr>
        <w:ilvl w:val="3"/>
        <w:numId w:val="4"/>
      </w:numPr>
      <w:spacing w:before="200" w:after="0" w:line="276" w:lineRule="auto"/>
      <w:outlineLvl w:val="3"/>
    </w:pPr>
    <w:rPr>
      <w:rFonts w:asciiTheme="majorHAnsi" w:eastAsiaTheme="majorEastAsia" w:hAnsiTheme="majorHAnsi" w:cstheme="majorBidi"/>
      <w:b/>
      <w:bCs/>
      <w:color w:val="0641EA"/>
    </w:rPr>
  </w:style>
  <w:style w:type="paragraph" w:styleId="Heading5">
    <w:name w:val="heading 5"/>
    <w:basedOn w:val="Normal"/>
    <w:next w:val="Normal"/>
    <w:link w:val="Heading5Char"/>
    <w:uiPriority w:val="9"/>
    <w:unhideWhenUsed/>
    <w:qFormat/>
    <w:rsid w:val="0048423F"/>
    <w:pPr>
      <w:keepNext/>
      <w:keepLines/>
      <w:numPr>
        <w:ilvl w:val="4"/>
        <w:numId w:val="4"/>
      </w:numPr>
      <w:spacing w:before="200" w:after="0" w:line="276" w:lineRule="auto"/>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8423F"/>
    <w:pPr>
      <w:keepNext/>
      <w:keepLines/>
      <w:numPr>
        <w:ilvl w:val="5"/>
        <w:numId w:val="4"/>
      </w:numPr>
      <w:spacing w:before="200" w:after="0" w:line="276" w:lineRule="auto"/>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423F"/>
    <w:pPr>
      <w:keepNext/>
      <w:keepLines/>
      <w:numPr>
        <w:ilvl w:val="6"/>
        <w:numId w:val="4"/>
      </w:numPr>
      <w:spacing w:before="200" w:after="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423F"/>
    <w:pPr>
      <w:keepNext/>
      <w:keepLines/>
      <w:numPr>
        <w:ilvl w:val="7"/>
        <w:numId w:val="4"/>
      </w:numPr>
      <w:spacing w:before="200" w:after="0" w:line="276"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423F"/>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423F"/>
    <w:rPr>
      <w:rFonts w:asciiTheme="majorHAnsi" w:eastAsiaTheme="majorEastAsia" w:hAnsiTheme="majorHAnsi" w:cstheme="majorBidi"/>
      <w:b/>
      <w:bCs/>
      <w:color w:val="0641EA"/>
      <w:sz w:val="28"/>
      <w:szCs w:val="28"/>
    </w:rPr>
  </w:style>
  <w:style w:type="paragraph" w:styleId="ListParagraph">
    <w:name w:val="List Paragraph"/>
    <w:basedOn w:val="Normal"/>
    <w:uiPriority w:val="34"/>
    <w:qFormat/>
    <w:rsid w:val="0048423F"/>
    <w:pPr>
      <w:spacing w:after="200" w:line="276" w:lineRule="auto"/>
      <w:ind w:left="720"/>
      <w:contextualSpacing/>
    </w:pPr>
  </w:style>
  <w:style w:type="table" w:styleId="TableGrid">
    <w:name w:val="Table Grid"/>
    <w:basedOn w:val="TableNormal"/>
    <w:uiPriority w:val="59"/>
    <w:rsid w:val="007C66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8423F"/>
    <w:rPr>
      <w:rFonts w:asciiTheme="majorHAnsi" w:eastAsiaTheme="majorEastAsia" w:hAnsiTheme="majorHAnsi" w:cstheme="majorBidi"/>
      <w:b/>
      <w:bCs/>
      <w:color w:val="0641EA"/>
      <w:sz w:val="26"/>
      <w:szCs w:val="26"/>
    </w:rPr>
  </w:style>
  <w:style w:type="character" w:customStyle="1" w:styleId="Heading3Char">
    <w:name w:val="Heading 3 Char"/>
    <w:basedOn w:val="DefaultParagraphFont"/>
    <w:link w:val="Heading3"/>
    <w:uiPriority w:val="9"/>
    <w:rsid w:val="0048423F"/>
    <w:rPr>
      <w:rFonts w:asciiTheme="majorHAnsi" w:eastAsiaTheme="majorEastAsia" w:hAnsiTheme="majorHAnsi" w:cstheme="majorBidi"/>
      <w:b/>
      <w:bCs/>
      <w:color w:val="0641EA"/>
    </w:rPr>
  </w:style>
  <w:style w:type="character" w:customStyle="1" w:styleId="Heading4Char">
    <w:name w:val="Heading 4 Char"/>
    <w:basedOn w:val="DefaultParagraphFont"/>
    <w:link w:val="Heading4"/>
    <w:uiPriority w:val="9"/>
    <w:rsid w:val="0048423F"/>
    <w:rPr>
      <w:rFonts w:asciiTheme="majorHAnsi" w:eastAsiaTheme="majorEastAsia" w:hAnsiTheme="majorHAnsi" w:cstheme="majorBidi"/>
      <w:b/>
      <w:bCs/>
      <w:color w:val="0641EA"/>
    </w:rPr>
  </w:style>
  <w:style w:type="character" w:customStyle="1" w:styleId="Heading5Char">
    <w:name w:val="Heading 5 Char"/>
    <w:basedOn w:val="DefaultParagraphFont"/>
    <w:link w:val="Heading5"/>
    <w:uiPriority w:val="9"/>
    <w:rsid w:val="004842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4842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842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842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8423F"/>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F9069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626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2685"/>
    <w:rPr>
      <w:rFonts w:ascii="Tahoma" w:hAnsi="Tahoma" w:cs="Tahoma"/>
      <w:sz w:val="16"/>
      <w:szCs w:val="16"/>
    </w:rPr>
  </w:style>
  <w:style w:type="paragraph" w:styleId="Header">
    <w:name w:val="header"/>
    <w:basedOn w:val="Normal"/>
    <w:link w:val="HeaderChar"/>
    <w:uiPriority w:val="99"/>
    <w:unhideWhenUsed/>
    <w:rsid w:val="006812DA"/>
    <w:pPr>
      <w:tabs>
        <w:tab w:val="center" w:pos="4153"/>
        <w:tab w:val="right" w:pos="8306"/>
      </w:tabs>
      <w:spacing w:after="0" w:line="240" w:lineRule="auto"/>
    </w:pPr>
  </w:style>
  <w:style w:type="character" w:customStyle="1" w:styleId="HeaderChar">
    <w:name w:val="Header Char"/>
    <w:basedOn w:val="DefaultParagraphFont"/>
    <w:link w:val="Header"/>
    <w:uiPriority w:val="99"/>
    <w:rsid w:val="006812DA"/>
  </w:style>
  <w:style w:type="paragraph" w:styleId="Footer">
    <w:name w:val="footer"/>
    <w:basedOn w:val="Normal"/>
    <w:link w:val="FooterChar"/>
    <w:uiPriority w:val="99"/>
    <w:unhideWhenUsed/>
    <w:rsid w:val="006812DA"/>
    <w:pPr>
      <w:tabs>
        <w:tab w:val="center" w:pos="4153"/>
        <w:tab w:val="right" w:pos="8306"/>
      </w:tabs>
      <w:spacing w:after="0" w:line="240" w:lineRule="auto"/>
    </w:pPr>
  </w:style>
  <w:style w:type="character" w:customStyle="1" w:styleId="FooterChar">
    <w:name w:val="Footer Char"/>
    <w:basedOn w:val="DefaultParagraphFont"/>
    <w:link w:val="Footer"/>
    <w:uiPriority w:val="99"/>
    <w:rsid w:val="006812DA"/>
  </w:style>
  <w:style w:type="paragraph" w:styleId="TOCHeading">
    <w:name w:val="TOC Heading"/>
    <w:basedOn w:val="Heading1"/>
    <w:next w:val="Normal"/>
    <w:uiPriority w:val="39"/>
    <w:unhideWhenUsed/>
    <w:qFormat/>
    <w:rsid w:val="0048423F"/>
    <w:pPr>
      <w:numPr>
        <w:numId w:val="0"/>
      </w:numPr>
      <w:spacing w:before="240" w:line="259" w:lineRule="auto"/>
      <w:outlineLvl w:val="9"/>
    </w:pPr>
    <w:rPr>
      <w:b w:val="0"/>
      <w:bCs w:val="0"/>
      <w:sz w:val="32"/>
      <w:szCs w:val="32"/>
      <w:lang w:bidi="ar-SA"/>
    </w:rPr>
  </w:style>
  <w:style w:type="paragraph" w:styleId="TOC1">
    <w:name w:val="toc 1"/>
    <w:basedOn w:val="Normal"/>
    <w:next w:val="Normal"/>
    <w:autoRedefine/>
    <w:uiPriority w:val="39"/>
    <w:unhideWhenUsed/>
    <w:rsid w:val="00FA596A"/>
    <w:pPr>
      <w:spacing w:after="100"/>
    </w:pPr>
  </w:style>
  <w:style w:type="paragraph" w:styleId="TOC2">
    <w:name w:val="toc 2"/>
    <w:basedOn w:val="Normal"/>
    <w:next w:val="Normal"/>
    <w:autoRedefine/>
    <w:uiPriority w:val="39"/>
    <w:unhideWhenUsed/>
    <w:rsid w:val="000125C9"/>
    <w:pPr>
      <w:tabs>
        <w:tab w:val="left" w:pos="880"/>
        <w:tab w:val="right" w:leader="dot" w:pos="8630"/>
      </w:tabs>
      <w:spacing w:after="0" w:line="240" w:lineRule="auto"/>
      <w:ind w:left="221"/>
    </w:pPr>
  </w:style>
  <w:style w:type="paragraph" w:styleId="TOC3">
    <w:name w:val="toc 3"/>
    <w:basedOn w:val="Normal"/>
    <w:next w:val="Normal"/>
    <w:autoRedefine/>
    <w:uiPriority w:val="39"/>
    <w:unhideWhenUsed/>
    <w:rsid w:val="00FA596A"/>
    <w:pPr>
      <w:spacing w:after="100"/>
      <w:ind w:left="440"/>
    </w:pPr>
  </w:style>
  <w:style w:type="character" w:styleId="Hyperlink">
    <w:name w:val="Hyperlink"/>
    <w:basedOn w:val="DefaultParagraphFont"/>
    <w:uiPriority w:val="99"/>
    <w:unhideWhenUsed/>
    <w:rsid w:val="00FA596A"/>
    <w:rPr>
      <w:color w:val="0000FF" w:themeColor="hyperlink"/>
      <w:u w:val="single"/>
    </w:rPr>
  </w:style>
  <w:style w:type="paragraph" w:styleId="Subtitle">
    <w:name w:val="Subtitle"/>
    <w:basedOn w:val="Normal"/>
    <w:next w:val="Normal"/>
    <w:link w:val="SubtitleChar"/>
    <w:uiPriority w:val="11"/>
    <w:qFormat/>
    <w:rsid w:val="0048423F"/>
    <w:pPr>
      <w:numPr>
        <w:ilvl w:val="1"/>
      </w:numPr>
      <w:spacing w:after="200" w:line="276"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8423F"/>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nhideWhenUsed/>
    <w:qFormat/>
    <w:rsid w:val="0048423F"/>
    <w:pPr>
      <w:spacing w:after="200" w:line="240" w:lineRule="auto"/>
    </w:pPr>
    <w:rPr>
      <w:b/>
      <w:bCs/>
      <w:color w:val="4F81BD" w:themeColor="accent1"/>
      <w:sz w:val="18"/>
      <w:szCs w:val="18"/>
    </w:rPr>
  </w:style>
  <w:style w:type="character" w:styleId="IntenseEmphasis">
    <w:name w:val="Intense Emphasis"/>
    <w:basedOn w:val="DefaultParagraphFont"/>
    <w:uiPriority w:val="21"/>
    <w:qFormat/>
    <w:rsid w:val="008059AA"/>
    <w:rPr>
      <w:i/>
      <w:iCs/>
      <w:color w:val="4F81BD" w:themeColor="accent1"/>
    </w:rPr>
  </w:style>
  <w:style w:type="paragraph" w:styleId="TableofFigures">
    <w:name w:val="table of figures"/>
    <w:basedOn w:val="Normal"/>
    <w:next w:val="Normal"/>
    <w:uiPriority w:val="99"/>
    <w:unhideWhenUsed/>
    <w:rsid w:val="008059AA"/>
    <w:pPr>
      <w:spacing w:after="0"/>
    </w:pPr>
  </w:style>
  <w:style w:type="table" w:styleId="LightShading">
    <w:name w:val="Light Shading"/>
    <w:basedOn w:val="TableNormal"/>
    <w:uiPriority w:val="60"/>
    <w:rsid w:val="0008638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08638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Spacing">
    <w:name w:val="No Spacing"/>
    <w:link w:val="NoSpacingChar"/>
    <w:uiPriority w:val="1"/>
    <w:qFormat/>
    <w:rsid w:val="0048423F"/>
    <w:pPr>
      <w:spacing w:after="0" w:line="240" w:lineRule="auto"/>
    </w:pPr>
  </w:style>
  <w:style w:type="paragraph" w:styleId="Title">
    <w:name w:val="Title"/>
    <w:basedOn w:val="Normal"/>
    <w:next w:val="Normal"/>
    <w:link w:val="TitleChar"/>
    <w:uiPriority w:val="10"/>
    <w:qFormat/>
    <w:rsid w:val="00ED4F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4FB5"/>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102C14"/>
    <w:rPr>
      <w:color w:val="800080" w:themeColor="followedHyperlink"/>
      <w:u w:val="single"/>
    </w:rPr>
  </w:style>
  <w:style w:type="character" w:customStyle="1" w:styleId="NoSpacingChar">
    <w:name w:val="No Spacing Char"/>
    <w:basedOn w:val="DefaultParagraphFont"/>
    <w:link w:val="NoSpacing"/>
    <w:uiPriority w:val="1"/>
    <w:rsid w:val="0048423F"/>
  </w:style>
  <w:style w:type="character" w:styleId="PlaceholderText">
    <w:name w:val="Placeholder Text"/>
    <w:basedOn w:val="DefaultParagraphFont"/>
    <w:uiPriority w:val="99"/>
    <w:semiHidden/>
    <w:rsid w:val="0026406B"/>
    <w:rPr>
      <w:color w:val="808080"/>
    </w:rPr>
  </w:style>
  <w:style w:type="character" w:customStyle="1" w:styleId="apple-converted-space">
    <w:name w:val="apple-converted-space"/>
    <w:basedOn w:val="DefaultParagraphFont"/>
    <w:rsid w:val="005750E1"/>
  </w:style>
  <w:style w:type="character" w:styleId="Strong">
    <w:name w:val="Strong"/>
    <w:basedOn w:val="DefaultParagraphFont"/>
    <w:uiPriority w:val="22"/>
    <w:qFormat/>
    <w:rsid w:val="00284051"/>
    <w:rPr>
      <w:b/>
      <w:bCs/>
    </w:rPr>
  </w:style>
  <w:style w:type="paragraph" w:customStyle="1" w:styleId="Style1">
    <w:name w:val="Style1"/>
    <w:basedOn w:val="Normal"/>
    <w:link w:val="Style1Char"/>
    <w:autoRedefine/>
    <w:qFormat/>
    <w:rsid w:val="0048423F"/>
    <w:pPr>
      <w:pBdr>
        <w:top w:val="dotted" w:sz="2" w:space="1" w:color="0641EA"/>
        <w:bottom w:val="dotted" w:sz="2" w:space="1" w:color="0641EA"/>
      </w:pBdr>
      <w:jc w:val="center"/>
    </w:pPr>
    <w:rPr>
      <w:rFonts w:asciiTheme="majorHAnsi" w:hAnsiTheme="majorHAnsi" w:cstheme="majorHAnsi"/>
      <w:color w:val="0641EA"/>
      <w:sz w:val="72"/>
      <w:szCs w:val="72"/>
    </w:rPr>
  </w:style>
  <w:style w:type="character" w:customStyle="1" w:styleId="Style1Char">
    <w:name w:val="Style1 Char"/>
    <w:basedOn w:val="DefaultParagraphFont"/>
    <w:link w:val="Style1"/>
    <w:rsid w:val="0048423F"/>
    <w:rPr>
      <w:rFonts w:asciiTheme="majorHAnsi" w:hAnsiTheme="majorHAnsi" w:cstheme="majorHAnsi"/>
      <w:color w:val="0641EA"/>
      <w:sz w:val="72"/>
      <w:szCs w:val="72"/>
    </w:rPr>
  </w:style>
  <w:style w:type="paragraph" w:customStyle="1" w:styleId="Style2">
    <w:name w:val="Style2"/>
    <w:basedOn w:val="Heading1"/>
    <w:link w:val="Style2Char"/>
    <w:rsid w:val="0073693E"/>
    <w:pPr>
      <w:spacing w:before="240" w:after="240"/>
      <w:ind w:left="284" w:hanging="284"/>
    </w:pPr>
    <w:rPr>
      <w:rFonts w:ascii="Calibri Light" w:hAnsi="Calibri Light"/>
      <w:color w:val="1A1ED4"/>
    </w:rPr>
  </w:style>
  <w:style w:type="character" w:styleId="IntenseReference">
    <w:name w:val="Intense Reference"/>
    <w:basedOn w:val="DefaultParagraphFont"/>
    <w:uiPriority w:val="32"/>
    <w:qFormat/>
    <w:rsid w:val="0048423F"/>
    <w:rPr>
      <w:b/>
      <w:bCs/>
      <w:smallCaps/>
      <w:color w:val="C0504D" w:themeColor="accent2"/>
      <w:spacing w:val="5"/>
      <w:u w:val="single"/>
    </w:rPr>
  </w:style>
  <w:style w:type="character" w:customStyle="1" w:styleId="Style2Char">
    <w:name w:val="Style2 Char"/>
    <w:basedOn w:val="Heading1Char"/>
    <w:link w:val="Style2"/>
    <w:rsid w:val="0073693E"/>
    <w:rPr>
      <w:rFonts w:ascii="Calibri Light" w:eastAsiaTheme="majorEastAsia" w:hAnsi="Calibri Light" w:cstheme="majorBidi"/>
      <w:b/>
      <w:bCs/>
      <w:color w:val="1A1ED4"/>
      <w:sz w:val="28"/>
      <w:szCs w:val="28"/>
    </w:rPr>
  </w:style>
  <w:style w:type="character" w:styleId="UnresolvedMention">
    <w:name w:val="Unresolved Mention"/>
    <w:basedOn w:val="DefaultParagraphFont"/>
    <w:uiPriority w:val="99"/>
    <w:semiHidden/>
    <w:unhideWhenUsed/>
    <w:rsid w:val="005402AE"/>
    <w:rPr>
      <w:color w:val="605E5C"/>
      <w:shd w:val="clear" w:color="auto" w:fill="E1DFDD"/>
    </w:rPr>
  </w:style>
  <w:style w:type="paragraph" w:styleId="HTMLPreformatted">
    <w:name w:val="HTML Preformatted"/>
    <w:basedOn w:val="Normal"/>
    <w:link w:val="HTMLPreformattedChar"/>
    <w:uiPriority w:val="99"/>
    <w:semiHidden/>
    <w:unhideWhenUsed/>
    <w:rsid w:val="005150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IL" w:eastAsia="en-IL"/>
    </w:rPr>
  </w:style>
  <w:style w:type="character" w:customStyle="1" w:styleId="HTMLPreformattedChar">
    <w:name w:val="HTML Preformatted Char"/>
    <w:basedOn w:val="DefaultParagraphFont"/>
    <w:link w:val="HTMLPreformatted"/>
    <w:uiPriority w:val="99"/>
    <w:semiHidden/>
    <w:rsid w:val="005150E3"/>
    <w:rPr>
      <w:rFonts w:ascii="Courier New" w:hAnsi="Courier New" w:cs="Courier New"/>
      <w:sz w:val="20"/>
      <w:szCs w:val="20"/>
      <w:lang w:val="en-IL" w:eastAsia="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9640">
      <w:bodyDiv w:val="1"/>
      <w:marLeft w:val="0"/>
      <w:marRight w:val="0"/>
      <w:marTop w:val="0"/>
      <w:marBottom w:val="0"/>
      <w:divBdr>
        <w:top w:val="none" w:sz="0" w:space="0" w:color="auto"/>
        <w:left w:val="none" w:sz="0" w:space="0" w:color="auto"/>
        <w:bottom w:val="none" w:sz="0" w:space="0" w:color="auto"/>
        <w:right w:val="none" w:sz="0" w:space="0" w:color="auto"/>
      </w:divBdr>
    </w:div>
    <w:div w:id="170098386">
      <w:bodyDiv w:val="1"/>
      <w:marLeft w:val="0"/>
      <w:marRight w:val="0"/>
      <w:marTop w:val="0"/>
      <w:marBottom w:val="0"/>
      <w:divBdr>
        <w:top w:val="none" w:sz="0" w:space="0" w:color="auto"/>
        <w:left w:val="none" w:sz="0" w:space="0" w:color="auto"/>
        <w:bottom w:val="none" w:sz="0" w:space="0" w:color="auto"/>
        <w:right w:val="none" w:sz="0" w:space="0" w:color="auto"/>
      </w:divBdr>
      <w:divsChild>
        <w:div w:id="1442069876">
          <w:marLeft w:val="0"/>
          <w:marRight w:val="0"/>
          <w:marTop w:val="100"/>
          <w:marBottom w:val="0"/>
          <w:divBdr>
            <w:top w:val="none" w:sz="0" w:space="0" w:color="auto"/>
            <w:left w:val="none" w:sz="0" w:space="0" w:color="auto"/>
            <w:bottom w:val="none" w:sz="0" w:space="0" w:color="auto"/>
            <w:right w:val="none" w:sz="0" w:space="0" w:color="auto"/>
          </w:divBdr>
        </w:div>
        <w:div w:id="1655181510">
          <w:marLeft w:val="0"/>
          <w:marRight w:val="0"/>
          <w:marTop w:val="100"/>
          <w:marBottom w:val="0"/>
          <w:divBdr>
            <w:top w:val="none" w:sz="0" w:space="0" w:color="auto"/>
            <w:left w:val="none" w:sz="0" w:space="0" w:color="auto"/>
            <w:bottom w:val="none" w:sz="0" w:space="0" w:color="auto"/>
            <w:right w:val="none" w:sz="0" w:space="0" w:color="auto"/>
          </w:divBdr>
        </w:div>
        <w:div w:id="1184242483">
          <w:marLeft w:val="0"/>
          <w:marRight w:val="0"/>
          <w:marTop w:val="100"/>
          <w:marBottom w:val="0"/>
          <w:divBdr>
            <w:top w:val="none" w:sz="0" w:space="0" w:color="auto"/>
            <w:left w:val="none" w:sz="0" w:space="0" w:color="auto"/>
            <w:bottom w:val="none" w:sz="0" w:space="0" w:color="auto"/>
            <w:right w:val="none" w:sz="0" w:space="0" w:color="auto"/>
          </w:divBdr>
        </w:div>
        <w:div w:id="1114404244">
          <w:marLeft w:val="0"/>
          <w:marRight w:val="0"/>
          <w:marTop w:val="100"/>
          <w:marBottom w:val="0"/>
          <w:divBdr>
            <w:top w:val="none" w:sz="0" w:space="0" w:color="auto"/>
            <w:left w:val="none" w:sz="0" w:space="0" w:color="auto"/>
            <w:bottom w:val="none" w:sz="0" w:space="0" w:color="auto"/>
            <w:right w:val="none" w:sz="0" w:space="0" w:color="auto"/>
          </w:divBdr>
        </w:div>
        <w:div w:id="1510481660">
          <w:marLeft w:val="0"/>
          <w:marRight w:val="0"/>
          <w:marTop w:val="100"/>
          <w:marBottom w:val="0"/>
          <w:divBdr>
            <w:top w:val="none" w:sz="0" w:space="0" w:color="auto"/>
            <w:left w:val="none" w:sz="0" w:space="0" w:color="auto"/>
            <w:bottom w:val="none" w:sz="0" w:space="0" w:color="auto"/>
            <w:right w:val="none" w:sz="0" w:space="0" w:color="auto"/>
          </w:divBdr>
        </w:div>
        <w:div w:id="422800040">
          <w:marLeft w:val="0"/>
          <w:marRight w:val="0"/>
          <w:marTop w:val="100"/>
          <w:marBottom w:val="0"/>
          <w:divBdr>
            <w:top w:val="none" w:sz="0" w:space="0" w:color="auto"/>
            <w:left w:val="none" w:sz="0" w:space="0" w:color="auto"/>
            <w:bottom w:val="none" w:sz="0" w:space="0" w:color="auto"/>
            <w:right w:val="none" w:sz="0" w:space="0" w:color="auto"/>
          </w:divBdr>
        </w:div>
        <w:div w:id="1419791105">
          <w:marLeft w:val="0"/>
          <w:marRight w:val="0"/>
          <w:marTop w:val="100"/>
          <w:marBottom w:val="0"/>
          <w:divBdr>
            <w:top w:val="none" w:sz="0" w:space="0" w:color="auto"/>
            <w:left w:val="none" w:sz="0" w:space="0" w:color="auto"/>
            <w:bottom w:val="none" w:sz="0" w:space="0" w:color="auto"/>
            <w:right w:val="none" w:sz="0" w:space="0" w:color="auto"/>
          </w:divBdr>
        </w:div>
        <w:div w:id="1593665822">
          <w:marLeft w:val="0"/>
          <w:marRight w:val="0"/>
          <w:marTop w:val="100"/>
          <w:marBottom w:val="0"/>
          <w:divBdr>
            <w:top w:val="none" w:sz="0" w:space="0" w:color="auto"/>
            <w:left w:val="none" w:sz="0" w:space="0" w:color="auto"/>
            <w:bottom w:val="none" w:sz="0" w:space="0" w:color="auto"/>
            <w:right w:val="none" w:sz="0" w:space="0" w:color="auto"/>
          </w:divBdr>
        </w:div>
        <w:div w:id="1942912223">
          <w:marLeft w:val="0"/>
          <w:marRight w:val="0"/>
          <w:marTop w:val="100"/>
          <w:marBottom w:val="0"/>
          <w:divBdr>
            <w:top w:val="none" w:sz="0" w:space="0" w:color="auto"/>
            <w:left w:val="none" w:sz="0" w:space="0" w:color="auto"/>
            <w:bottom w:val="none" w:sz="0" w:space="0" w:color="auto"/>
            <w:right w:val="none" w:sz="0" w:space="0" w:color="auto"/>
          </w:divBdr>
        </w:div>
        <w:div w:id="223417355">
          <w:marLeft w:val="0"/>
          <w:marRight w:val="0"/>
          <w:marTop w:val="100"/>
          <w:marBottom w:val="0"/>
          <w:divBdr>
            <w:top w:val="none" w:sz="0" w:space="0" w:color="auto"/>
            <w:left w:val="none" w:sz="0" w:space="0" w:color="auto"/>
            <w:bottom w:val="none" w:sz="0" w:space="0" w:color="auto"/>
            <w:right w:val="none" w:sz="0" w:space="0" w:color="auto"/>
          </w:divBdr>
        </w:div>
        <w:div w:id="519396202">
          <w:marLeft w:val="0"/>
          <w:marRight w:val="0"/>
          <w:marTop w:val="100"/>
          <w:marBottom w:val="0"/>
          <w:divBdr>
            <w:top w:val="none" w:sz="0" w:space="0" w:color="auto"/>
            <w:left w:val="none" w:sz="0" w:space="0" w:color="auto"/>
            <w:bottom w:val="none" w:sz="0" w:space="0" w:color="auto"/>
            <w:right w:val="none" w:sz="0" w:space="0" w:color="auto"/>
          </w:divBdr>
        </w:div>
        <w:div w:id="1730609284">
          <w:marLeft w:val="0"/>
          <w:marRight w:val="0"/>
          <w:marTop w:val="100"/>
          <w:marBottom w:val="0"/>
          <w:divBdr>
            <w:top w:val="none" w:sz="0" w:space="0" w:color="auto"/>
            <w:left w:val="none" w:sz="0" w:space="0" w:color="auto"/>
            <w:bottom w:val="none" w:sz="0" w:space="0" w:color="auto"/>
            <w:right w:val="none" w:sz="0" w:space="0" w:color="auto"/>
          </w:divBdr>
        </w:div>
        <w:div w:id="118648674">
          <w:marLeft w:val="0"/>
          <w:marRight w:val="0"/>
          <w:marTop w:val="100"/>
          <w:marBottom w:val="0"/>
          <w:divBdr>
            <w:top w:val="none" w:sz="0" w:space="0" w:color="auto"/>
            <w:left w:val="none" w:sz="0" w:space="0" w:color="auto"/>
            <w:bottom w:val="none" w:sz="0" w:space="0" w:color="auto"/>
            <w:right w:val="none" w:sz="0" w:space="0" w:color="auto"/>
          </w:divBdr>
        </w:div>
        <w:div w:id="1966233786">
          <w:marLeft w:val="0"/>
          <w:marRight w:val="0"/>
          <w:marTop w:val="100"/>
          <w:marBottom w:val="0"/>
          <w:divBdr>
            <w:top w:val="none" w:sz="0" w:space="0" w:color="auto"/>
            <w:left w:val="none" w:sz="0" w:space="0" w:color="auto"/>
            <w:bottom w:val="none" w:sz="0" w:space="0" w:color="auto"/>
            <w:right w:val="none" w:sz="0" w:space="0" w:color="auto"/>
          </w:divBdr>
        </w:div>
        <w:div w:id="1841385843">
          <w:marLeft w:val="0"/>
          <w:marRight w:val="0"/>
          <w:marTop w:val="100"/>
          <w:marBottom w:val="0"/>
          <w:divBdr>
            <w:top w:val="none" w:sz="0" w:space="0" w:color="auto"/>
            <w:left w:val="none" w:sz="0" w:space="0" w:color="auto"/>
            <w:bottom w:val="none" w:sz="0" w:space="0" w:color="auto"/>
            <w:right w:val="none" w:sz="0" w:space="0" w:color="auto"/>
          </w:divBdr>
        </w:div>
        <w:div w:id="540292440">
          <w:marLeft w:val="0"/>
          <w:marRight w:val="0"/>
          <w:marTop w:val="100"/>
          <w:marBottom w:val="0"/>
          <w:divBdr>
            <w:top w:val="none" w:sz="0" w:space="0" w:color="auto"/>
            <w:left w:val="none" w:sz="0" w:space="0" w:color="auto"/>
            <w:bottom w:val="none" w:sz="0" w:space="0" w:color="auto"/>
            <w:right w:val="none" w:sz="0" w:space="0" w:color="auto"/>
          </w:divBdr>
        </w:div>
      </w:divsChild>
    </w:div>
    <w:div w:id="209926597">
      <w:bodyDiv w:val="1"/>
      <w:marLeft w:val="0"/>
      <w:marRight w:val="0"/>
      <w:marTop w:val="0"/>
      <w:marBottom w:val="0"/>
      <w:divBdr>
        <w:top w:val="none" w:sz="0" w:space="0" w:color="auto"/>
        <w:left w:val="none" w:sz="0" w:space="0" w:color="auto"/>
        <w:bottom w:val="none" w:sz="0" w:space="0" w:color="auto"/>
        <w:right w:val="none" w:sz="0" w:space="0" w:color="auto"/>
      </w:divBdr>
      <w:divsChild>
        <w:div w:id="690451970">
          <w:marLeft w:val="0"/>
          <w:marRight w:val="0"/>
          <w:marTop w:val="100"/>
          <w:marBottom w:val="0"/>
          <w:divBdr>
            <w:top w:val="none" w:sz="0" w:space="0" w:color="auto"/>
            <w:left w:val="none" w:sz="0" w:space="0" w:color="auto"/>
            <w:bottom w:val="none" w:sz="0" w:space="0" w:color="auto"/>
            <w:right w:val="none" w:sz="0" w:space="0" w:color="auto"/>
          </w:divBdr>
        </w:div>
        <w:div w:id="331570109">
          <w:marLeft w:val="0"/>
          <w:marRight w:val="0"/>
          <w:marTop w:val="100"/>
          <w:marBottom w:val="0"/>
          <w:divBdr>
            <w:top w:val="none" w:sz="0" w:space="0" w:color="auto"/>
            <w:left w:val="none" w:sz="0" w:space="0" w:color="auto"/>
            <w:bottom w:val="none" w:sz="0" w:space="0" w:color="auto"/>
            <w:right w:val="none" w:sz="0" w:space="0" w:color="auto"/>
          </w:divBdr>
        </w:div>
        <w:div w:id="26564199">
          <w:marLeft w:val="0"/>
          <w:marRight w:val="0"/>
          <w:marTop w:val="100"/>
          <w:marBottom w:val="0"/>
          <w:divBdr>
            <w:top w:val="none" w:sz="0" w:space="0" w:color="auto"/>
            <w:left w:val="none" w:sz="0" w:space="0" w:color="auto"/>
            <w:bottom w:val="none" w:sz="0" w:space="0" w:color="auto"/>
            <w:right w:val="none" w:sz="0" w:space="0" w:color="auto"/>
          </w:divBdr>
        </w:div>
        <w:div w:id="1511604229">
          <w:marLeft w:val="0"/>
          <w:marRight w:val="0"/>
          <w:marTop w:val="100"/>
          <w:marBottom w:val="0"/>
          <w:divBdr>
            <w:top w:val="none" w:sz="0" w:space="0" w:color="auto"/>
            <w:left w:val="none" w:sz="0" w:space="0" w:color="auto"/>
            <w:bottom w:val="none" w:sz="0" w:space="0" w:color="auto"/>
            <w:right w:val="none" w:sz="0" w:space="0" w:color="auto"/>
          </w:divBdr>
        </w:div>
        <w:div w:id="1588349243">
          <w:marLeft w:val="0"/>
          <w:marRight w:val="0"/>
          <w:marTop w:val="100"/>
          <w:marBottom w:val="0"/>
          <w:divBdr>
            <w:top w:val="none" w:sz="0" w:space="0" w:color="auto"/>
            <w:left w:val="none" w:sz="0" w:space="0" w:color="auto"/>
            <w:bottom w:val="none" w:sz="0" w:space="0" w:color="auto"/>
            <w:right w:val="none" w:sz="0" w:space="0" w:color="auto"/>
          </w:divBdr>
        </w:div>
        <w:div w:id="968901249">
          <w:marLeft w:val="0"/>
          <w:marRight w:val="0"/>
          <w:marTop w:val="100"/>
          <w:marBottom w:val="0"/>
          <w:divBdr>
            <w:top w:val="none" w:sz="0" w:space="0" w:color="auto"/>
            <w:left w:val="none" w:sz="0" w:space="0" w:color="auto"/>
            <w:bottom w:val="none" w:sz="0" w:space="0" w:color="auto"/>
            <w:right w:val="none" w:sz="0" w:space="0" w:color="auto"/>
          </w:divBdr>
        </w:div>
        <w:div w:id="2084790926">
          <w:marLeft w:val="0"/>
          <w:marRight w:val="0"/>
          <w:marTop w:val="100"/>
          <w:marBottom w:val="0"/>
          <w:divBdr>
            <w:top w:val="none" w:sz="0" w:space="0" w:color="auto"/>
            <w:left w:val="none" w:sz="0" w:space="0" w:color="auto"/>
            <w:bottom w:val="none" w:sz="0" w:space="0" w:color="auto"/>
            <w:right w:val="none" w:sz="0" w:space="0" w:color="auto"/>
          </w:divBdr>
        </w:div>
        <w:div w:id="883103018">
          <w:marLeft w:val="0"/>
          <w:marRight w:val="0"/>
          <w:marTop w:val="100"/>
          <w:marBottom w:val="0"/>
          <w:divBdr>
            <w:top w:val="none" w:sz="0" w:space="0" w:color="auto"/>
            <w:left w:val="none" w:sz="0" w:space="0" w:color="auto"/>
            <w:bottom w:val="none" w:sz="0" w:space="0" w:color="auto"/>
            <w:right w:val="none" w:sz="0" w:space="0" w:color="auto"/>
          </w:divBdr>
        </w:div>
        <w:div w:id="1125731662">
          <w:marLeft w:val="0"/>
          <w:marRight w:val="0"/>
          <w:marTop w:val="100"/>
          <w:marBottom w:val="0"/>
          <w:divBdr>
            <w:top w:val="none" w:sz="0" w:space="0" w:color="auto"/>
            <w:left w:val="none" w:sz="0" w:space="0" w:color="auto"/>
            <w:bottom w:val="none" w:sz="0" w:space="0" w:color="auto"/>
            <w:right w:val="none" w:sz="0" w:space="0" w:color="auto"/>
          </w:divBdr>
        </w:div>
        <w:div w:id="826479026">
          <w:marLeft w:val="0"/>
          <w:marRight w:val="0"/>
          <w:marTop w:val="100"/>
          <w:marBottom w:val="0"/>
          <w:divBdr>
            <w:top w:val="none" w:sz="0" w:space="0" w:color="auto"/>
            <w:left w:val="none" w:sz="0" w:space="0" w:color="auto"/>
            <w:bottom w:val="none" w:sz="0" w:space="0" w:color="auto"/>
            <w:right w:val="none" w:sz="0" w:space="0" w:color="auto"/>
          </w:divBdr>
        </w:div>
        <w:div w:id="762726791">
          <w:marLeft w:val="0"/>
          <w:marRight w:val="0"/>
          <w:marTop w:val="100"/>
          <w:marBottom w:val="0"/>
          <w:divBdr>
            <w:top w:val="none" w:sz="0" w:space="0" w:color="auto"/>
            <w:left w:val="none" w:sz="0" w:space="0" w:color="auto"/>
            <w:bottom w:val="none" w:sz="0" w:space="0" w:color="auto"/>
            <w:right w:val="none" w:sz="0" w:space="0" w:color="auto"/>
          </w:divBdr>
        </w:div>
        <w:div w:id="2002537564">
          <w:marLeft w:val="0"/>
          <w:marRight w:val="0"/>
          <w:marTop w:val="100"/>
          <w:marBottom w:val="0"/>
          <w:divBdr>
            <w:top w:val="none" w:sz="0" w:space="0" w:color="auto"/>
            <w:left w:val="none" w:sz="0" w:space="0" w:color="auto"/>
            <w:bottom w:val="none" w:sz="0" w:space="0" w:color="auto"/>
            <w:right w:val="none" w:sz="0" w:space="0" w:color="auto"/>
          </w:divBdr>
        </w:div>
        <w:div w:id="1794056054">
          <w:marLeft w:val="0"/>
          <w:marRight w:val="0"/>
          <w:marTop w:val="100"/>
          <w:marBottom w:val="0"/>
          <w:divBdr>
            <w:top w:val="none" w:sz="0" w:space="0" w:color="auto"/>
            <w:left w:val="none" w:sz="0" w:space="0" w:color="auto"/>
            <w:bottom w:val="none" w:sz="0" w:space="0" w:color="auto"/>
            <w:right w:val="none" w:sz="0" w:space="0" w:color="auto"/>
          </w:divBdr>
        </w:div>
        <w:div w:id="2072148616">
          <w:marLeft w:val="0"/>
          <w:marRight w:val="0"/>
          <w:marTop w:val="100"/>
          <w:marBottom w:val="0"/>
          <w:divBdr>
            <w:top w:val="none" w:sz="0" w:space="0" w:color="auto"/>
            <w:left w:val="none" w:sz="0" w:space="0" w:color="auto"/>
            <w:bottom w:val="none" w:sz="0" w:space="0" w:color="auto"/>
            <w:right w:val="none" w:sz="0" w:space="0" w:color="auto"/>
          </w:divBdr>
        </w:div>
        <w:div w:id="1423722915">
          <w:marLeft w:val="0"/>
          <w:marRight w:val="0"/>
          <w:marTop w:val="100"/>
          <w:marBottom w:val="0"/>
          <w:divBdr>
            <w:top w:val="none" w:sz="0" w:space="0" w:color="auto"/>
            <w:left w:val="none" w:sz="0" w:space="0" w:color="auto"/>
            <w:bottom w:val="none" w:sz="0" w:space="0" w:color="auto"/>
            <w:right w:val="none" w:sz="0" w:space="0" w:color="auto"/>
          </w:divBdr>
        </w:div>
        <w:div w:id="898982858">
          <w:marLeft w:val="0"/>
          <w:marRight w:val="0"/>
          <w:marTop w:val="100"/>
          <w:marBottom w:val="0"/>
          <w:divBdr>
            <w:top w:val="none" w:sz="0" w:space="0" w:color="auto"/>
            <w:left w:val="none" w:sz="0" w:space="0" w:color="auto"/>
            <w:bottom w:val="none" w:sz="0" w:space="0" w:color="auto"/>
            <w:right w:val="none" w:sz="0" w:space="0" w:color="auto"/>
          </w:divBdr>
        </w:div>
      </w:divsChild>
    </w:div>
    <w:div w:id="481510345">
      <w:bodyDiv w:val="1"/>
      <w:marLeft w:val="0"/>
      <w:marRight w:val="0"/>
      <w:marTop w:val="0"/>
      <w:marBottom w:val="0"/>
      <w:divBdr>
        <w:top w:val="none" w:sz="0" w:space="0" w:color="auto"/>
        <w:left w:val="none" w:sz="0" w:space="0" w:color="auto"/>
        <w:bottom w:val="none" w:sz="0" w:space="0" w:color="auto"/>
        <w:right w:val="none" w:sz="0" w:space="0" w:color="auto"/>
      </w:divBdr>
    </w:div>
    <w:div w:id="576289179">
      <w:bodyDiv w:val="1"/>
      <w:marLeft w:val="0"/>
      <w:marRight w:val="0"/>
      <w:marTop w:val="0"/>
      <w:marBottom w:val="0"/>
      <w:divBdr>
        <w:top w:val="none" w:sz="0" w:space="0" w:color="auto"/>
        <w:left w:val="none" w:sz="0" w:space="0" w:color="auto"/>
        <w:bottom w:val="none" w:sz="0" w:space="0" w:color="auto"/>
        <w:right w:val="none" w:sz="0" w:space="0" w:color="auto"/>
      </w:divBdr>
    </w:div>
    <w:div w:id="674305223">
      <w:bodyDiv w:val="1"/>
      <w:marLeft w:val="0"/>
      <w:marRight w:val="0"/>
      <w:marTop w:val="0"/>
      <w:marBottom w:val="0"/>
      <w:divBdr>
        <w:top w:val="none" w:sz="0" w:space="0" w:color="auto"/>
        <w:left w:val="none" w:sz="0" w:space="0" w:color="auto"/>
        <w:bottom w:val="none" w:sz="0" w:space="0" w:color="auto"/>
        <w:right w:val="none" w:sz="0" w:space="0" w:color="auto"/>
      </w:divBdr>
    </w:div>
    <w:div w:id="781725557">
      <w:bodyDiv w:val="1"/>
      <w:marLeft w:val="0"/>
      <w:marRight w:val="0"/>
      <w:marTop w:val="0"/>
      <w:marBottom w:val="0"/>
      <w:divBdr>
        <w:top w:val="none" w:sz="0" w:space="0" w:color="auto"/>
        <w:left w:val="none" w:sz="0" w:space="0" w:color="auto"/>
        <w:bottom w:val="none" w:sz="0" w:space="0" w:color="auto"/>
        <w:right w:val="none" w:sz="0" w:space="0" w:color="auto"/>
      </w:divBdr>
    </w:div>
    <w:div w:id="843125951">
      <w:bodyDiv w:val="1"/>
      <w:marLeft w:val="0"/>
      <w:marRight w:val="0"/>
      <w:marTop w:val="0"/>
      <w:marBottom w:val="0"/>
      <w:divBdr>
        <w:top w:val="none" w:sz="0" w:space="0" w:color="auto"/>
        <w:left w:val="none" w:sz="0" w:space="0" w:color="auto"/>
        <w:bottom w:val="none" w:sz="0" w:space="0" w:color="auto"/>
        <w:right w:val="none" w:sz="0" w:space="0" w:color="auto"/>
      </w:divBdr>
    </w:div>
    <w:div w:id="1072002728">
      <w:bodyDiv w:val="1"/>
      <w:marLeft w:val="0"/>
      <w:marRight w:val="0"/>
      <w:marTop w:val="0"/>
      <w:marBottom w:val="0"/>
      <w:divBdr>
        <w:top w:val="none" w:sz="0" w:space="0" w:color="auto"/>
        <w:left w:val="none" w:sz="0" w:space="0" w:color="auto"/>
        <w:bottom w:val="none" w:sz="0" w:space="0" w:color="auto"/>
        <w:right w:val="none" w:sz="0" w:space="0" w:color="auto"/>
      </w:divBdr>
      <w:divsChild>
        <w:div w:id="746150541">
          <w:marLeft w:val="720"/>
          <w:marRight w:val="101"/>
          <w:marTop w:val="80"/>
          <w:marBottom w:val="120"/>
          <w:divBdr>
            <w:top w:val="none" w:sz="0" w:space="0" w:color="auto"/>
            <w:left w:val="none" w:sz="0" w:space="0" w:color="auto"/>
            <w:bottom w:val="none" w:sz="0" w:space="0" w:color="auto"/>
            <w:right w:val="none" w:sz="0" w:space="0" w:color="auto"/>
          </w:divBdr>
        </w:div>
        <w:div w:id="1631545840">
          <w:marLeft w:val="720"/>
          <w:marRight w:val="101"/>
          <w:marTop w:val="80"/>
          <w:marBottom w:val="120"/>
          <w:divBdr>
            <w:top w:val="none" w:sz="0" w:space="0" w:color="auto"/>
            <w:left w:val="none" w:sz="0" w:space="0" w:color="auto"/>
            <w:bottom w:val="none" w:sz="0" w:space="0" w:color="auto"/>
            <w:right w:val="none" w:sz="0" w:space="0" w:color="auto"/>
          </w:divBdr>
        </w:div>
        <w:div w:id="1965696082">
          <w:marLeft w:val="720"/>
          <w:marRight w:val="101"/>
          <w:marTop w:val="80"/>
          <w:marBottom w:val="120"/>
          <w:divBdr>
            <w:top w:val="none" w:sz="0" w:space="0" w:color="auto"/>
            <w:left w:val="none" w:sz="0" w:space="0" w:color="auto"/>
            <w:bottom w:val="none" w:sz="0" w:space="0" w:color="auto"/>
            <w:right w:val="none" w:sz="0" w:space="0" w:color="auto"/>
          </w:divBdr>
        </w:div>
        <w:div w:id="1261373196">
          <w:marLeft w:val="1440"/>
          <w:marRight w:val="101"/>
          <w:marTop w:val="80"/>
          <w:marBottom w:val="120"/>
          <w:divBdr>
            <w:top w:val="none" w:sz="0" w:space="0" w:color="auto"/>
            <w:left w:val="none" w:sz="0" w:space="0" w:color="auto"/>
            <w:bottom w:val="none" w:sz="0" w:space="0" w:color="auto"/>
            <w:right w:val="none" w:sz="0" w:space="0" w:color="auto"/>
          </w:divBdr>
        </w:div>
        <w:div w:id="200872149">
          <w:marLeft w:val="1440"/>
          <w:marRight w:val="101"/>
          <w:marTop w:val="80"/>
          <w:marBottom w:val="120"/>
          <w:divBdr>
            <w:top w:val="none" w:sz="0" w:space="0" w:color="auto"/>
            <w:left w:val="none" w:sz="0" w:space="0" w:color="auto"/>
            <w:bottom w:val="none" w:sz="0" w:space="0" w:color="auto"/>
            <w:right w:val="none" w:sz="0" w:space="0" w:color="auto"/>
          </w:divBdr>
        </w:div>
        <w:div w:id="13042229">
          <w:marLeft w:val="1440"/>
          <w:marRight w:val="101"/>
          <w:marTop w:val="80"/>
          <w:marBottom w:val="120"/>
          <w:divBdr>
            <w:top w:val="none" w:sz="0" w:space="0" w:color="auto"/>
            <w:left w:val="none" w:sz="0" w:space="0" w:color="auto"/>
            <w:bottom w:val="none" w:sz="0" w:space="0" w:color="auto"/>
            <w:right w:val="none" w:sz="0" w:space="0" w:color="auto"/>
          </w:divBdr>
        </w:div>
        <w:div w:id="593631195">
          <w:marLeft w:val="1440"/>
          <w:marRight w:val="101"/>
          <w:marTop w:val="80"/>
          <w:marBottom w:val="120"/>
          <w:divBdr>
            <w:top w:val="none" w:sz="0" w:space="0" w:color="auto"/>
            <w:left w:val="none" w:sz="0" w:space="0" w:color="auto"/>
            <w:bottom w:val="none" w:sz="0" w:space="0" w:color="auto"/>
            <w:right w:val="none" w:sz="0" w:space="0" w:color="auto"/>
          </w:divBdr>
        </w:div>
      </w:divsChild>
    </w:div>
    <w:div w:id="1072700087">
      <w:bodyDiv w:val="1"/>
      <w:marLeft w:val="0"/>
      <w:marRight w:val="0"/>
      <w:marTop w:val="0"/>
      <w:marBottom w:val="0"/>
      <w:divBdr>
        <w:top w:val="none" w:sz="0" w:space="0" w:color="auto"/>
        <w:left w:val="none" w:sz="0" w:space="0" w:color="auto"/>
        <w:bottom w:val="none" w:sz="0" w:space="0" w:color="auto"/>
        <w:right w:val="none" w:sz="0" w:space="0" w:color="auto"/>
      </w:divBdr>
    </w:div>
    <w:div w:id="1298607217">
      <w:bodyDiv w:val="1"/>
      <w:marLeft w:val="0"/>
      <w:marRight w:val="0"/>
      <w:marTop w:val="0"/>
      <w:marBottom w:val="0"/>
      <w:divBdr>
        <w:top w:val="none" w:sz="0" w:space="0" w:color="auto"/>
        <w:left w:val="none" w:sz="0" w:space="0" w:color="auto"/>
        <w:bottom w:val="none" w:sz="0" w:space="0" w:color="auto"/>
        <w:right w:val="none" w:sz="0" w:space="0" w:color="auto"/>
      </w:divBdr>
    </w:div>
    <w:div w:id="1404448774">
      <w:bodyDiv w:val="1"/>
      <w:marLeft w:val="0"/>
      <w:marRight w:val="0"/>
      <w:marTop w:val="0"/>
      <w:marBottom w:val="0"/>
      <w:divBdr>
        <w:top w:val="none" w:sz="0" w:space="0" w:color="auto"/>
        <w:left w:val="none" w:sz="0" w:space="0" w:color="auto"/>
        <w:bottom w:val="none" w:sz="0" w:space="0" w:color="auto"/>
        <w:right w:val="none" w:sz="0" w:space="0" w:color="auto"/>
      </w:divBdr>
    </w:div>
    <w:div w:id="1493984137">
      <w:bodyDiv w:val="1"/>
      <w:marLeft w:val="0"/>
      <w:marRight w:val="0"/>
      <w:marTop w:val="0"/>
      <w:marBottom w:val="0"/>
      <w:divBdr>
        <w:top w:val="none" w:sz="0" w:space="0" w:color="auto"/>
        <w:left w:val="none" w:sz="0" w:space="0" w:color="auto"/>
        <w:bottom w:val="none" w:sz="0" w:space="0" w:color="auto"/>
        <w:right w:val="none" w:sz="0" w:space="0" w:color="auto"/>
      </w:divBdr>
    </w:div>
    <w:div w:id="1508131090">
      <w:bodyDiv w:val="1"/>
      <w:marLeft w:val="0"/>
      <w:marRight w:val="0"/>
      <w:marTop w:val="0"/>
      <w:marBottom w:val="0"/>
      <w:divBdr>
        <w:top w:val="none" w:sz="0" w:space="0" w:color="auto"/>
        <w:left w:val="none" w:sz="0" w:space="0" w:color="auto"/>
        <w:bottom w:val="none" w:sz="0" w:space="0" w:color="auto"/>
        <w:right w:val="none" w:sz="0" w:space="0" w:color="auto"/>
      </w:divBdr>
    </w:div>
    <w:div w:id="1561088367">
      <w:bodyDiv w:val="1"/>
      <w:marLeft w:val="0"/>
      <w:marRight w:val="0"/>
      <w:marTop w:val="0"/>
      <w:marBottom w:val="0"/>
      <w:divBdr>
        <w:top w:val="none" w:sz="0" w:space="0" w:color="auto"/>
        <w:left w:val="none" w:sz="0" w:space="0" w:color="auto"/>
        <w:bottom w:val="none" w:sz="0" w:space="0" w:color="auto"/>
        <w:right w:val="none" w:sz="0" w:space="0" w:color="auto"/>
      </w:divBdr>
    </w:div>
    <w:div w:id="1708677250">
      <w:bodyDiv w:val="1"/>
      <w:marLeft w:val="0"/>
      <w:marRight w:val="0"/>
      <w:marTop w:val="0"/>
      <w:marBottom w:val="0"/>
      <w:divBdr>
        <w:top w:val="none" w:sz="0" w:space="0" w:color="auto"/>
        <w:left w:val="none" w:sz="0" w:space="0" w:color="auto"/>
        <w:bottom w:val="none" w:sz="0" w:space="0" w:color="auto"/>
        <w:right w:val="none" w:sz="0" w:space="0" w:color="auto"/>
      </w:divBdr>
      <w:divsChild>
        <w:div w:id="1741126022">
          <w:marLeft w:val="720"/>
          <w:marRight w:val="101"/>
          <w:marTop w:val="80"/>
          <w:marBottom w:val="120"/>
          <w:divBdr>
            <w:top w:val="none" w:sz="0" w:space="0" w:color="auto"/>
            <w:left w:val="none" w:sz="0" w:space="0" w:color="auto"/>
            <w:bottom w:val="none" w:sz="0" w:space="0" w:color="auto"/>
            <w:right w:val="none" w:sz="0" w:space="0" w:color="auto"/>
          </w:divBdr>
        </w:div>
        <w:div w:id="54667432">
          <w:marLeft w:val="720"/>
          <w:marRight w:val="101"/>
          <w:marTop w:val="80"/>
          <w:marBottom w:val="120"/>
          <w:divBdr>
            <w:top w:val="none" w:sz="0" w:space="0" w:color="auto"/>
            <w:left w:val="none" w:sz="0" w:space="0" w:color="auto"/>
            <w:bottom w:val="none" w:sz="0" w:space="0" w:color="auto"/>
            <w:right w:val="none" w:sz="0" w:space="0" w:color="auto"/>
          </w:divBdr>
        </w:div>
        <w:div w:id="1115565391">
          <w:marLeft w:val="720"/>
          <w:marRight w:val="101"/>
          <w:marTop w:val="80"/>
          <w:marBottom w:val="120"/>
          <w:divBdr>
            <w:top w:val="none" w:sz="0" w:space="0" w:color="auto"/>
            <w:left w:val="none" w:sz="0" w:space="0" w:color="auto"/>
            <w:bottom w:val="none" w:sz="0" w:space="0" w:color="auto"/>
            <w:right w:val="none" w:sz="0" w:space="0" w:color="auto"/>
          </w:divBdr>
        </w:div>
        <w:div w:id="2143618460">
          <w:marLeft w:val="720"/>
          <w:marRight w:val="101"/>
          <w:marTop w:val="80"/>
          <w:marBottom w:val="120"/>
          <w:divBdr>
            <w:top w:val="none" w:sz="0" w:space="0" w:color="auto"/>
            <w:left w:val="none" w:sz="0" w:space="0" w:color="auto"/>
            <w:bottom w:val="none" w:sz="0" w:space="0" w:color="auto"/>
            <w:right w:val="none" w:sz="0" w:space="0" w:color="auto"/>
          </w:divBdr>
        </w:div>
        <w:div w:id="653071591">
          <w:marLeft w:val="720"/>
          <w:marRight w:val="101"/>
          <w:marTop w:val="80"/>
          <w:marBottom w:val="120"/>
          <w:divBdr>
            <w:top w:val="none" w:sz="0" w:space="0" w:color="auto"/>
            <w:left w:val="none" w:sz="0" w:space="0" w:color="auto"/>
            <w:bottom w:val="none" w:sz="0" w:space="0" w:color="auto"/>
            <w:right w:val="none" w:sz="0" w:space="0" w:color="auto"/>
          </w:divBdr>
        </w:div>
      </w:divsChild>
    </w:div>
    <w:div w:id="1719893622">
      <w:bodyDiv w:val="1"/>
      <w:marLeft w:val="0"/>
      <w:marRight w:val="0"/>
      <w:marTop w:val="0"/>
      <w:marBottom w:val="0"/>
      <w:divBdr>
        <w:top w:val="none" w:sz="0" w:space="0" w:color="auto"/>
        <w:left w:val="none" w:sz="0" w:space="0" w:color="auto"/>
        <w:bottom w:val="none" w:sz="0" w:space="0" w:color="auto"/>
        <w:right w:val="none" w:sz="0" w:space="0" w:color="auto"/>
      </w:divBdr>
    </w:div>
    <w:div w:id="1734036316">
      <w:bodyDiv w:val="1"/>
      <w:marLeft w:val="0"/>
      <w:marRight w:val="0"/>
      <w:marTop w:val="0"/>
      <w:marBottom w:val="0"/>
      <w:divBdr>
        <w:top w:val="none" w:sz="0" w:space="0" w:color="auto"/>
        <w:left w:val="none" w:sz="0" w:space="0" w:color="auto"/>
        <w:bottom w:val="none" w:sz="0" w:space="0" w:color="auto"/>
        <w:right w:val="none" w:sz="0" w:space="0" w:color="auto"/>
      </w:divBdr>
      <w:divsChild>
        <w:div w:id="1254625295">
          <w:marLeft w:val="0"/>
          <w:marRight w:val="0"/>
          <w:marTop w:val="100"/>
          <w:marBottom w:val="0"/>
          <w:divBdr>
            <w:top w:val="none" w:sz="0" w:space="0" w:color="auto"/>
            <w:left w:val="none" w:sz="0" w:space="0" w:color="auto"/>
            <w:bottom w:val="none" w:sz="0" w:space="0" w:color="auto"/>
            <w:right w:val="none" w:sz="0" w:space="0" w:color="auto"/>
          </w:divBdr>
        </w:div>
        <w:div w:id="947854039">
          <w:marLeft w:val="0"/>
          <w:marRight w:val="0"/>
          <w:marTop w:val="100"/>
          <w:marBottom w:val="0"/>
          <w:divBdr>
            <w:top w:val="none" w:sz="0" w:space="0" w:color="auto"/>
            <w:left w:val="none" w:sz="0" w:space="0" w:color="auto"/>
            <w:bottom w:val="none" w:sz="0" w:space="0" w:color="auto"/>
            <w:right w:val="none" w:sz="0" w:space="0" w:color="auto"/>
          </w:divBdr>
        </w:div>
        <w:div w:id="689180404">
          <w:marLeft w:val="0"/>
          <w:marRight w:val="0"/>
          <w:marTop w:val="100"/>
          <w:marBottom w:val="0"/>
          <w:divBdr>
            <w:top w:val="none" w:sz="0" w:space="0" w:color="auto"/>
            <w:left w:val="none" w:sz="0" w:space="0" w:color="auto"/>
            <w:bottom w:val="none" w:sz="0" w:space="0" w:color="auto"/>
            <w:right w:val="none" w:sz="0" w:space="0" w:color="auto"/>
          </w:divBdr>
        </w:div>
        <w:div w:id="800928095">
          <w:marLeft w:val="0"/>
          <w:marRight w:val="0"/>
          <w:marTop w:val="100"/>
          <w:marBottom w:val="0"/>
          <w:divBdr>
            <w:top w:val="none" w:sz="0" w:space="0" w:color="auto"/>
            <w:left w:val="none" w:sz="0" w:space="0" w:color="auto"/>
            <w:bottom w:val="none" w:sz="0" w:space="0" w:color="auto"/>
            <w:right w:val="none" w:sz="0" w:space="0" w:color="auto"/>
          </w:divBdr>
        </w:div>
        <w:div w:id="1493371527">
          <w:marLeft w:val="0"/>
          <w:marRight w:val="0"/>
          <w:marTop w:val="100"/>
          <w:marBottom w:val="0"/>
          <w:divBdr>
            <w:top w:val="none" w:sz="0" w:space="0" w:color="auto"/>
            <w:left w:val="none" w:sz="0" w:space="0" w:color="auto"/>
            <w:bottom w:val="none" w:sz="0" w:space="0" w:color="auto"/>
            <w:right w:val="none" w:sz="0" w:space="0" w:color="auto"/>
          </w:divBdr>
        </w:div>
        <w:div w:id="211965100">
          <w:marLeft w:val="0"/>
          <w:marRight w:val="0"/>
          <w:marTop w:val="100"/>
          <w:marBottom w:val="0"/>
          <w:divBdr>
            <w:top w:val="none" w:sz="0" w:space="0" w:color="auto"/>
            <w:left w:val="none" w:sz="0" w:space="0" w:color="auto"/>
            <w:bottom w:val="none" w:sz="0" w:space="0" w:color="auto"/>
            <w:right w:val="none" w:sz="0" w:space="0" w:color="auto"/>
          </w:divBdr>
        </w:div>
        <w:div w:id="206375863">
          <w:marLeft w:val="0"/>
          <w:marRight w:val="0"/>
          <w:marTop w:val="100"/>
          <w:marBottom w:val="0"/>
          <w:divBdr>
            <w:top w:val="none" w:sz="0" w:space="0" w:color="auto"/>
            <w:left w:val="none" w:sz="0" w:space="0" w:color="auto"/>
            <w:bottom w:val="none" w:sz="0" w:space="0" w:color="auto"/>
            <w:right w:val="none" w:sz="0" w:space="0" w:color="auto"/>
          </w:divBdr>
        </w:div>
        <w:div w:id="564878038">
          <w:marLeft w:val="0"/>
          <w:marRight w:val="0"/>
          <w:marTop w:val="100"/>
          <w:marBottom w:val="0"/>
          <w:divBdr>
            <w:top w:val="none" w:sz="0" w:space="0" w:color="auto"/>
            <w:left w:val="none" w:sz="0" w:space="0" w:color="auto"/>
            <w:bottom w:val="none" w:sz="0" w:space="0" w:color="auto"/>
            <w:right w:val="none" w:sz="0" w:space="0" w:color="auto"/>
          </w:divBdr>
        </w:div>
        <w:div w:id="178087544">
          <w:marLeft w:val="0"/>
          <w:marRight w:val="0"/>
          <w:marTop w:val="100"/>
          <w:marBottom w:val="0"/>
          <w:divBdr>
            <w:top w:val="none" w:sz="0" w:space="0" w:color="auto"/>
            <w:left w:val="none" w:sz="0" w:space="0" w:color="auto"/>
            <w:bottom w:val="none" w:sz="0" w:space="0" w:color="auto"/>
            <w:right w:val="none" w:sz="0" w:space="0" w:color="auto"/>
          </w:divBdr>
        </w:div>
        <w:div w:id="120272091">
          <w:marLeft w:val="0"/>
          <w:marRight w:val="0"/>
          <w:marTop w:val="100"/>
          <w:marBottom w:val="0"/>
          <w:divBdr>
            <w:top w:val="none" w:sz="0" w:space="0" w:color="auto"/>
            <w:left w:val="none" w:sz="0" w:space="0" w:color="auto"/>
            <w:bottom w:val="none" w:sz="0" w:space="0" w:color="auto"/>
            <w:right w:val="none" w:sz="0" w:space="0" w:color="auto"/>
          </w:divBdr>
        </w:div>
        <w:div w:id="300842976">
          <w:marLeft w:val="0"/>
          <w:marRight w:val="0"/>
          <w:marTop w:val="100"/>
          <w:marBottom w:val="0"/>
          <w:divBdr>
            <w:top w:val="none" w:sz="0" w:space="0" w:color="auto"/>
            <w:left w:val="none" w:sz="0" w:space="0" w:color="auto"/>
            <w:bottom w:val="none" w:sz="0" w:space="0" w:color="auto"/>
            <w:right w:val="none" w:sz="0" w:space="0" w:color="auto"/>
          </w:divBdr>
        </w:div>
        <w:div w:id="1740590078">
          <w:marLeft w:val="0"/>
          <w:marRight w:val="0"/>
          <w:marTop w:val="100"/>
          <w:marBottom w:val="0"/>
          <w:divBdr>
            <w:top w:val="none" w:sz="0" w:space="0" w:color="auto"/>
            <w:left w:val="none" w:sz="0" w:space="0" w:color="auto"/>
            <w:bottom w:val="none" w:sz="0" w:space="0" w:color="auto"/>
            <w:right w:val="none" w:sz="0" w:space="0" w:color="auto"/>
          </w:divBdr>
        </w:div>
        <w:div w:id="153223505">
          <w:marLeft w:val="0"/>
          <w:marRight w:val="0"/>
          <w:marTop w:val="100"/>
          <w:marBottom w:val="0"/>
          <w:divBdr>
            <w:top w:val="none" w:sz="0" w:space="0" w:color="auto"/>
            <w:left w:val="none" w:sz="0" w:space="0" w:color="auto"/>
            <w:bottom w:val="none" w:sz="0" w:space="0" w:color="auto"/>
            <w:right w:val="none" w:sz="0" w:space="0" w:color="auto"/>
          </w:divBdr>
        </w:div>
        <w:div w:id="1316880695">
          <w:marLeft w:val="0"/>
          <w:marRight w:val="0"/>
          <w:marTop w:val="100"/>
          <w:marBottom w:val="0"/>
          <w:divBdr>
            <w:top w:val="none" w:sz="0" w:space="0" w:color="auto"/>
            <w:left w:val="none" w:sz="0" w:space="0" w:color="auto"/>
            <w:bottom w:val="none" w:sz="0" w:space="0" w:color="auto"/>
            <w:right w:val="none" w:sz="0" w:space="0" w:color="auto"/>
          </w:divBdr>
        </w:div>
        <w:div w:id="927956651">
          <w:marLeft w:val="0"/>
          <w:marRight w:val="0"/>
          <w:marTop w:val="100"/>
          <w:marBottom w:val="0"/>
          <w:divBdr>
            <w:top w:val="none" w:sz="0" w:space="0" w:color="auto"/>
            <w:left w:val="none" w:sz="0" w:space="0" w:color="auto"/>
            <w:bottom w:val="none" w:sz="0" w:space="0" w:color="auto"/>
            <w:right w:val="none" w:sz="0" w:space="0" w:color="auto"/>
          </w:divBdr>
        </w:div>
        <w:div w:id="1277130489">
          <w:marLeft w:val="0"/>
          <w:marRight w:val="0"/>
          <w:marTop w:val="100"/>
          <w:marBottom w:val="0"/>
          <w:divBdr>
            <w:top w:val="none" w:sz="0" w:space="0" w:color="auto"/>
            <w:left w:val="none" w:sz="0" w:space="0" w:color="auto"/>
            <w:bottom w:val="none" w:sz="0" w:space="0" w:color="auto"/>
            <w:right w:val="none" w:sz="0" w:space="0" w:color="auto"/>
          </w:divBdr>
        </w:div>
      </w:divsChild>
    </w:div>
    <w:div w:id="2118517952">
      <w:bodyDiv w:val="1"/>
      <w:marLeft w:val="0"/>
      <w:marRight w:val="0"/>
      <w:marTop w:val="0"/>
      <w:marBottom w:val="0"/>
      <w:divBdr>
        <w:top w:val="none" w:sz="0" w:space="0" w:color="auto"/>
        <w:left w:val="none" w:sz="0" w:space="0" w:color="auto"/>
        <w:bottom w:val="none" w:sz="0" w:space="0" w:color="auto"/>
        <w:right w:val="none" w:sz="0" w:space="0" w:color="auto"/>
      </w:divBdr>
    </w:div>
    <w:div w:id="2132360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tmp"/><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6.jpeg"/></Relationships>
</file>

<file path=word/_rels/footer2.xml.rels><?xml version="1.0" encoding="UTF-8" standalone="yes"?>
<Relationships xmlns="http://schemas.openxmlformats.org/package/2006/relationships"><Relationship Id="rId1"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mire\Desktop\work\inuitive%20generice%20doc%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BF6847B0813462CA939614BD4779331"/>
        <w:category>
          <w:name w:val="General"/>
          <w:gallery w:val="placeholder"/>
        </w:category>
        <w:types>
          <w:type w:val="bbPlcHdr"/>
        </w:types>
        <w:behaviors>
          <w:behavior w:val="content"/>
        </w:behaviors>
        <w:guid w:val="{9B23490F-6234-4987-B184-703F16BE7736}"/>
      </w:docPartPr>
      <w:docPartBody>
        <w:p w:rsidR="000A443A" w:rsidRDefault="00800520" w:rsidP="00800520">
          <w:pPr>
            <w:pStyle w:val="2BF6847B0813462CA939614BD4779331"/>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E55BA"/>
    <w:rsid w:val="00012EDF"/>
    <w:rsid w:val="00027F90"/>
    <w:rsid w:val="00060D74"/>
    <w:rsid w:val="0008659F"/>
    <w:rsid w:val="000A443A"/>
    <w:rsid w:val="000F5E8F"/>
    <w:rsid w:val="00155EFE"/>
    <w:rsid w:val="00173BD5"/>
    <w:rsid w:val="0019592B"/>
    <w:rsid w:val="001E2289"/>
    <w:rsid w:val="0021529C"/>
    <w:rsid w:val="00236E1E"/>
    <w:rsid w:val="002D0598"/>
    <w:rsid w:val="00301A62"/>
    <w:rsid w:val="00302A9C"/>
    <w:rsid w:val="003044D3"/>
    <w:rsid w:val="00383C8E"/>
    <w:rsid w:val="00386F67"/>
    <w:rsid w:val="00397630"/>
    <w:rsid w:val="003F74D7"/>
    <w:rsid w:val="00452EDE"/>
    <w:rsid w:val="004B7308"/>
    <w:rsid w:val="00525397"/>
    <w:rsid w:val="00541850"/>
    <w:rsid w:val="005459B6"/>
    <w:rsid w:val="005A0A0C"/>
    <w:rsid w:val="005C544D"/>
    <w:rsid w:val="005D556A"/>
    <w:rsid w:val="005F3585"/>
    <w:rsid w:val="005F77B0"/>
    <w:rsid w:val="006C009B"/>
    <w:rsid w:val="006E42B9"/>
    <w:rsid w:val="00734C19"/>
    <w:rsid w:val="00752544"/>
    <w:rsid w:val="007B46FB"/>
    <w:rsid w:val="007C121E"/>
    <w:rsid w:val="00800520"/>
    <w:rsid w:val="00843C81"/>
    <w:rsid w:val="00912770"/>
    <w:rsid w:val="0094104F"/>
    <w:rsid w:val="00952989"/>
    <w:rsid w:val="00971938"/>
    <w:rsid w:val="009A1550"/>
    <w:rsid w:val="009C731A"/>
    <w:rsid w:val="00A07632"/>
    <w:rsid w:val="00A15529"/>
    <w:rsid w:val="00A407BA"/>
    <w:rsid w:val="00A57047"/>
    <w:rsid w:val="00A86ED6"/>
    <w:rsid w:val="00AE5395"/>
    <w:rsid w:val="00AE55BA"/>
    <w:rsid w:val="00AE5919"/>
    <w:rsid w:val="00AF0F25"/>
    <w:rsid w:val="00B34A1F"/>
    <w:rsid w:val="00B40102"/>
    <w:rsid w:val="00BE6683"/>
    <w:rsid w:val="00C356D8"/>
    <w:rsid w:val="00C36B29"/>
    <w:rsid w:val="00C87D0A"/>
    <w:rsid w:val="00C97041"/>
    <w:rsid w:val="00CB0E06"/>
    <w:rsid w:val="00CD17F7"/>
    <w:rsid w:val="00CF05F3"/>
    <w:rsid w:val="00D944F8"/>
    <w:rsid w:val="00D9730A"/>
    <w:rsid w:val="00DB79D1"/>
    <w:rsid w:val="00F145FE"/>
    <w:rsid w:val="00F35CB5"/>
    <w:rsid w:val="00F4274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BF6847B0813462CA939614BD4779331">
    <w:name w:val="2BF6847B0813462CA939614BD4779331"/>
    <w:rsid w:val="00800520"/>
    <w:pPr>
      <w:spacing w:after="160" w:line="259" w:lineRule="auto"/>
    </w:pPr>
    <w:rPr>
      <w:lang w:val="en-IL" w:eastAsia="en-I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March, 2022</PublishDate>
  <Abstract>This readme conatins instruction of how to run different FDK demos and how to compile in Linux</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C762B1-4E59-401A-8B38-CEA53F5CF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inuitive generice doc template.dotx</Template>
  <TotalTime>3790</TotalTime>
  <Pages>1</Pages>
  <Words>1414</Words>
  <Characters>8061</Characters>
  <Application>Microsoft Office Word</Application>
  <DocSecurity>0</DocSecurity>
  <Lines>67</Lines>
  <Paragraphs>18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NU4000 FDK Read Frame on ARM core</vt:lpstr>
      <vt:lpstr/>
    </vt:vector>
  </TitlesOfParts>
  <Company>icrosoft</Company>
  <LinksUpToDate>false</LinksUpToDate>
  <CharactersWithSpaces>9457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NU4000 FDK Read Frame on ARM core</dc:title>
  <dc:subject>User Guide</dc:subject>
  <dc:creator>Miki Degtyar</dc:creator>
  <cp:lastModifiedBy>Ola Boaron</cp:lastModifiedBy>
  <cp:revision>314</cp:revision>
  <cp:lastPrinted>2022-03-31T11:15:00Z</cp:lastPrinted>
  <dcterms:created xsi:type="dcterms:W3CDTF">2019-06-12T15:43:00Z</dcterms:created>
  <dcterms:modified xsi:type="dcterms:W3CDTF">2022-03-31T11:16:00Z</dcterms:modified>
</cp:coreProperties>
</file>